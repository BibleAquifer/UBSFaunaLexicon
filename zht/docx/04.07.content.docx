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標題：巨蜥（monitor）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4.7</w:t>
      </w:r>
      <w:r>
        <w:rPr>
          <w:lang w:val="zh_TW" w:bidi="zh_TW"/>
        </w:rPr>
        <w:t xml:space="preserve"> 標題：巨蜥（monitor）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來：כֹּחַ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(音譯：koach)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11:30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鬣蜥 (Pixabay)</w:t>
      </w:r>
      <w:r>
        <w:rPr>
          <w:lang w:val="zh_TW" w:bidi="zh_TW"/>
        </w:rPr>
        <w:t>英文譯本有多種譯法，比如</w:t>
      </w:r>
      <w:r>
        <w:rPr>
          <w:lang w:val="zh_TW" w:bidi="zh_TW"/>
        </w:rPr>
        <w:t>KJV</w:t>
      </w:r>
      <w:r>
        <w:rPr>
          <w:lang w:val="zh_TW" w:bidi="zh_TW"/>
        </w:rPr>
        <w:t xml:space="preserve"> "chameleon"（「變色龍」）、</w:t>
      </w:r>
      <w:r>
        <w:rPr>
          <w:lang w:val="zh_TW" w:bidi="zh_TW"/>
        </w:rPr>
        <w:t>RSV</w:t>
      </w:r>
      <w:r>
        <w:rPr>
          <w:lang w:val="zh_TW" w:bidi="zh_TW"/>
        </w:rPr>
        <w:t xml:space="preserve"> "land crocodile"（「陸地鱷魚」）、</w:t>
      </w:r>
      <w:r>
        <w:rPr>
          <w:lang w:val="zh_TW" w:bidi="zh_TW"/>
        </w:rPr>
        <w:t>NEB</w:t>
      </w:r>
      <w:r>
        <w:rPr>
          <w:lang w:val="zh_TW" w:bidi="zh_TW"/>
        </w:rPr>
        <w:t xml:space="preserve"> "sand-gecko"（「沙壁虎」）、</w:t>
      </w:r>
      <w:r>
        <w:rPr>
          <w:lang w:val="zh_TW" w:bidi="zh_TW"/>
        </w:rPr>
        <w:t>JB</w:t>
      </w:r>
      <w:r>
        <w:rPr>
          <w:lang w:val="zh_TW" w:bidi="zh_TW"/>
        </w:rPr>
        <w:t xml:space="preserve"> "koach"（「小爬行動物」）、</w:t>
      </w:r>
      <w:r>
        <w:rPr>
          <w:lang w:val="zh_TW" w:bidi="zh_TW"/>
        </w:rPr>
        <w:t>NIV</w:t>
      </w:r>
      <w:r>
        <w:rPr>
          <w:lang w:val="zh_TW" w:bidi="zh_TW"/>
        </w:rPr>
        <w:t xml:space="preserve"> "monitor lizard"（「巨蜥」）、</w:t>
      </w:r>
      <w:r>
        <w:rPr>
          <w:lang w:val="zh_TW" w:bidi="zh_TW"/>
        </w:rPr>
        <w:t>REB</w:t>
      </w:r>
      <w:r>
        <w:rPr>
          <w:lang w:val="zh_TW" w:bidi="zh_TW"/>
        </w:rPr>
        <w:t xml:space="preserve"> "sand-gecko"（「沙壁虎」）、</w:t>
      </w:r>
      <w:r>
        <w:rPr>
          <w:lang w:val="zh_TW" w:bidi="zh_TW"/>
        </w:rPr>
        <w:t>NAB</w:t>
      </w:r>
      <w:r>
        <w:rPr>
          <w:lang w:val="zh_TW" w:bidi="zh_TW"/>
        </w:rPr>
        <w:t xml:space="preserve"> "chameleon"（「變色龍」）等，這反映出一個事實，就是我們無法確定這是哪一種蜥蜴。</w:t>
      </w:r>
      <w:r>
        <w:rPr>
          <w:lang w:val="zh_TW" w:bidi="zh_TW"/>
        </w:rPr>
        <w:t>RSV</w:t>
      </w:r>
      <w:r>
        <w:rPr>
          <w:lang w:val="zh_TW" w:bidi="zh_TW"/>
        </w:rPr>
        <w:t xml:space="preserve"> 的「陸地鱷魚」和</w:t>
      </w:r>
      <w:r>
        <w:rPr>
          <w:lang w:val="zh_TW" w:bidi="zh_TW"/>
        </w:rPr>
        <w:t>NIV</w:t>
      </w:r>
      <w:r>
        <w:rPr>
          <w:lang w:val="zh_TW" w:bidi="zh_TW"/>
        </w:rPr>
        <w:t xml:space="preserve"> 的「巨蜥」是同一種蜥蜴。這個建議得到大部分現代學者的支持。這個名稱的希伯來文和一個意為「力量」的詞根有關，並且這個詞根很可能適用於沙漠巨蜥（學名</w:t>
      </w:r>
      <w:r>
        <w:rPr>
          <w:i/>
          <w:lang w:val="zh_TW" w:bidi="zh_TW"/>
        </w:rPr>
        <w:t>Varanus griseus</w:t>
      </w:r>
      <w:r>
        <w:rPr>
          <w:lang w:val="zh_TW" w:bidi="zh_TW"/>
        </w:rPr>
        <w:t xml:space="preserve"> ）和尼羅河巨蜥（學名</w:t>
      </w:r>
      <w:r>
        <w:rPr>
          <w:i/>
          <w:lang w:val="zh_TW" w:bidi="zh_TW"/>
        </w:rPr>
        <w:t>Varanus niloticus</w:t>
      </w:r>
      <w:r>
        <w:rPr>
          <w:lang w:val="zh_TW" w:bidi="zh_TW"/>
        </w:rPr>
        <w:t xml:space="preserve"> ）。以色列境內沒有發現尼羅河巨蜥，不過以色列人可能從埃及人那裡得知這種蜥蜴。這兩種巨蜥都是鬣蜥的近緣物種。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如果這個詞的意思是「變色龍」，那麼可能指的是變色龍的抓握力量。變色龍的爪子可以握住樹枝，一側的三個趾對著另一側的兩個趾，因此能夠牢牢地抓握。然而，這種解釋不如「巨蜥」的可能性大。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沙漠巨蜥 (© Knockout mouse (Wikimedia Commons))</w:t>
      </w:r>
      <w:r>
        <w:rPr>
          <w:lang w:val="zh_TW" w:bidi="zh_TW"/>
        </w:rPr>
        <w:t>沙漠巨蜥是世界上最大的蜥蜴之一，以色列沙漠巨蜥的身體總長接近1.2米（4英呎），其他國家的沙漠巨蜥甚至更長。這些蜥蜴的力氣很大，但通常行動緩慢，只有在逃離危險的時候才會快速爬行。沙漠巨蜥是肉食動物，捕獵的食物種類很廣，包括昆蟲、老鼠、蛇、蜥蜴、鳥蛋、雛鳥和動物的腐肉。沙漠巨蜥的身體呈灰褐色，生活在沙漠和大草原的半沙漠地區。</w:t>
      </w:r>
    </w:p>
    <w:p>
      <w:r>
        <w:drawing>
          <wp:inline xmlns:a="http://schemas.openxmlformats.org/drawingml/2006/main" xmlns:pic="http://schemas.openxmlformats.org/drawingml/2006/picture">
            <wp:extent cx="6096000" cy="27653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765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尼羅河巨蜥或圓鼻巨蜥（俗稱「水巨蜥」）的樣子和沙漠巨蜥非常相似，但是牠生活在河流附近和比較茂密的草木裡面。尼羅河巨蜥的食物還包括烏龜蛋和鱷魚蛋。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巨蜥被列為禮儀上不潔淨的動物。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在各大洲溫暖地帶的許多國家，以及澳大利亞，都有巨蜥或鬣蜥棲息；在澳大利亞稱為goanna（澳洲巨蜥）。在這些地區的當地語言中，找到一個合適的譯詞並不困難。否則，可以採用「巨大的蜥蜴」這樣的短語。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30" TargetMode="External"/><Relationship Id="rId15" Type="http://schemas.openxmlformats.org/officeDocument/2006/relationships/image" Target="media/image1.jpg"/><Relationship Id="rId16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