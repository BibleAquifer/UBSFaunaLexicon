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標題：鵪鶉（quail）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3.19</w:t>
      </w:r>
      <w:r>
        <w:rPr>
          <w:lang w:val="zh_TW" w:bidi="zh_TW"/>
        </w:rPr>
        <w:t xml:space="preserve"> 標題：鵪鶉（quail）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來：שְׂלָו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(音譯：selav)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16:13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NUM 11:32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105:40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希：ὀρτυγομήτρα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(音譯：ortugomētra)</w:t>
      </w:r>
      <w:hyperlink r:id="rId18">
        <w:r>
          <w:rPr>
            <w:lang w:val="zh_TW" w:bidi="zh_TW"/>
          </w:rPr>
          <w:rPr>
            <w:color w:val="0000EE"/>
            <w:u w:val="single"/>
          </w:rPr>
          <w:t>WIS 16:2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WIS 19:12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拉：coturnix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2ES 1:15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鵪鶉 (Graham light (Pixabay))</w:t>
      </w:r>
      <w:r>
        <w:rPr>
          <w:lang w:val="zh_TW" w:bidi="zh_TW"/>
        </w:rPr>
        <w:t>各聖經譯本和解經家一致同意這個詞是指西鵪鶉（學名</w:t>
      </w:r>
      <w:r>
        <w:rPr>
          <w:i/>
          <w:lang w:val="zh_TW" w:bidi="zh_TW"/>
        </w:rPr>
        <w:t>Coturnix coturnix</w:t>
      </w:r>
      <w:r>
        <w:rPr>
          <w:lang w:val="zh_TW" w:bidi="zh_TW"/>
        </w:rPr>
        <w:t xml:space="preserve"> ）。幾百年以來，這種鳥在埃及有數百萬隻，一直到20世紀初期都是這樣。人們用網大量捕捉這種鳥，在陽光下曬乾並出口。埃及鵪鶉的遷徙路線相當固定，穿過埃及東部到西奈半島，然後向南進入蘇丹。其他從南歐遷徙到非洲的鵪鶉也穿過西奈。在這些遷徙的過程中，鳥兒會在距離地面只有幾英呎的空中飛行，此時就被人用網捕獲。</w:t>
      </w:r>
    </w:p>
    <w:p>
      <w:r>
        <w:drawing>
          <wp:inline xmlns:a="http://schemas.openxmlformats.org/drawingml/2006/main" xmlns:pic="http://schemas.openxmlformats.org/drawingml/2006/picture">
            <wp:extent cx="6096000" cy="48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鵪鶉和幼鳥 (© John Robert McPherson (Wikimedia Commons))</w:t>
      </w:r>
      <w:r>
        <w:rPr>
          <w:lang w:val="zh_TW" w:bidi="zh_TW"/>
        </w:rPr>
        <w:t>西鵪鶉是一種棕色的小鳥，身上有白色條紋，是最小的獵鳥。外形看起來像一隻迷你鷓鴣，喙下面有一個白色小斑點，眼睛上方有一條白色條紋，繞著脖子還有一條白色條紋。雄性在胸部有一塊栗色斑，上方有一條黑色的胸紋。</w:t>
      </w:r>
    </w:p>
    <w:p>
      <w:r>
        <w:drawing>
          <wp:inline xmlns:a="http://schemas.openxmlformats.org/drawingml/2006/main" xmlns:pic="http://schemas.openxmlformats.org/drawingml/2006/picture">
            <wp:extent cx="6096000" cy="3109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0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在以色列人出埃及之後的曠野漂流期間，仁慈的上帝賜下鵪鶉給他們作食物。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西鵪鶉遍佈非洲、南歐、東南歐和中東。後來，在橫貫亞洲大陸到日本的不連續地帶中也發現有牠們的存在。其他非常相似的物種，花臉鵪鶉（學名</w:t>
      </w:r>
      <w:r>
        <w:rPr>
          <w:i/>
          <w:lang w:val="zh_TW" w:bidi="zh_TW"/>
        </w:rPr>
        <w:t>Coturnix delegorguei</w:t>
      </w:r>
      <w:r>
        <w:rPr>
          <w:lang w:val="zh_TW" w:bidi="zh_TW"/>
        </w:rPr>
        <w:t xml:space="preserve"> ）和中國鵪鶉（又稱「藍胸鶉」；學名</w:t>
      </w:r>
      <w:r>
        <w:rPr>
          <w:i/>
          <w:lang w:val="zh_TW" w:bidi="zh_TW"/>
        </w:rPr>
        <w:t>Coturnix chinensis</w:t>
      </w:r>
      <w:r>
        <w:rPr>
          <w:lang w:val="zh_TW" w:bidi="zh_TW"/>
        </w:rPr>
        <w:t xml:space="preserve"> ），在非洲和亞洲同樣很常見。藍胸鶉在澳大利亞也有，被稱為王鵪鶉。在北美洲，加州鵪鶉（又稱「珠頸斑鶉」）廣為人知。在其他不知道真正鵪鶉的地區，可以使用「小鷓鴣」之類的短語來表示這種鳥。</w:t>
      </w:r>
      <w:hyperlink r:id="rId15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中經文的字面意思是「離地面約有二肘」，應該解作「牠們在距離地面約一米的高度飛行。」下一節經文應該解作「他們把鵪鶉鋪開放在地上」，意即在陽光下曬乾。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6:13" TargetMode="External"/><Relationship Id="rId15" Type="http://schemas.openxmlformats.org/officeDocument/2006/relationships/hyperlink" Target="https://ref.ly/Num11:31" TargetMode="External"/><Relationship Id="rId16" Type="http://schemas.openxmlformats.org/officeDocument/2006/relationships/hyperlink" Target="https://ref.ly/Num11:32" TargetMode="External"/><Relationship Id="rId17" Type="http://schemas.openxmlformats.org/officeDocument/2006/relationships/hyperlink" Target="https://ref.ly/Ps105:40" TargetMode="External"/><Relationship Id="rId18" Type="http://schemas.openxmlformats.org/officeDocument/2006/relationships/hyperlink" Target="https://ref.ly/Wis16:2" TargetMode="External"/><Relationship Id="rId19" Type="http://schemas.openxmlformats.org/officeDocument/2006/relationships/hyperlink" Target="https://ref.ly/Wis19:12" TargetMode="External"/><Relationship Id="rId20" Type="http://schemas.openxmlformats.org/officeDocument/2006/relationships/hyperlink" Target="https://ref.ly/2Esd1:15" TargetMode="External"/><Relationship Id="rId21" Type="http://schemas.openxmlformats.org/officeDocument/2006/relationships/image" Target="media/image1.jpg"/><Relationship Id="rId22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