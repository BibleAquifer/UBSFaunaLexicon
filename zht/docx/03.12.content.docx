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標題：戴勝、戴鵀（hoopoe）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3.12</w:t>
      </w:r>
      <w:r>
        <w:rPr>
          <w:lang w:val="zh_TW" w:bidi="zh_TW"/>
        </w:rPr>
        <w:t xml:space="preserve"> 標題：戴勝、戴鵀（hoopoe）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來：דּוּכִיפַת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(音譯：dukifat)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11:19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戴勝 (© Dr. Raju Kasambe (Wikimedia Commons))</w:t>
      </w:r>
      <w:r>
        <w:rPr>
          <w:lang w:val="zh_TW" w:bidi="zh_TW"/>
        </w:rPr>
        <w:t>這個詞的含義現今不存在任何異議。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譯作"lapwing"（「麥雞」），但這只是因為翻譯者不知道這種鳥。</w:t>
      </w:r>
    </w:p>
    <w:p>
      <w:r>
        <w:t>&lt;image: 2Q==&gt;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戴勝（英文Hoopoe；學名</w:t>
      </w:r>
      <w:r>
        <w:rPr>
          <w:i/>
          <w:lang w:val="zh_TW" w:bidi="zh_TW"/>
        </w:rPr>
        <w:t>Upupa epops</w:t>
      </w:r>
      <w:r>
        <w:rPr>
          <w:lang w:val="zh_TW" w:bidi="zh_TW"/>
        </w:rPr>
        <w:t xml:space="preserve"> ）以其類似</w:t>
      </w:r>
      <w:r>
        <w:rPr>
          <w:i/>
          <w:lang w:val="zh_TW" w:bidi="zh_TW"/>
        </w:rPr>
        <w:t>hoop-hoop, poop-poop</w:t>
      </w:r>
      <w:r>
        <w:rPr>
          <w:lang w:val="zh_TW" w:bidi="zh_TW"/>
        </w:rPr>
        <w:t xml:space="preserve"> 的叫聲得名。甚至在一些非洲語言中，這種鳥的名稱也相似，例如紹納語的</w:t>
      </w:r>
      <w:r>
        <w:rPr>
          <w:i/>
          <w:lang w:val="zh_TW" w:bidi="zh_TW"/>
        </w:rPr>
        <w:t>mupupu</w:t>
      </w:r>
      <w:r>
        <w:rPr>
          <w:lang w:val="zh_TW" w:bidi="zh_TW"/>
        </w:rPr>
        <w:t xml:space="preserve"> 和茨瓦納語的</w:t>
      </w:r>
      <w:r>
        <w:rPr>
          <w:i/>
          <w:lang w:val="zh_TW" w:bidi="zh_TW"/>
        </w:rPr>
        <w:t>pupupu</w:t>
      </w:r>
      <w:r>
        <w:rPr>
          <w:lang w:val="zh_TW" w:bidi="zh_TW"/>
        </w:rPr>
        <w:t xml:space="preserve"> 。這種鳥的大小和鴿子差不多，頭部和身體均呈姜色，翅膀和尾巴有黑白條紋。戴勝的喙細長，略微彎曲，頭部的長羽冠可以聳立成扇形。</w:t>
      </w:r>
    </w:p>
    <w:p>
      <w:pPr/>
      <w:r>
        <w:rPr>
          <w:lang w:val="zh_TW" w:bidi="zh_TW"/>
        </w:rPr>
      </w:r>
      <w:r>
        <w:rPr>
          <w:lang w:val="zh_TW" w:bidi="zh_TW"/>
        </w:rPr>
        <w:t>戴勝的翅膀比較柔軟鬆垂，飛行時一起一伏。落地後會聳一下扇形羽冠。這種鳥用很多時間在地上搜尋食物；在任何合適的樹洞或地洞中筑巢，並且可以在一季中養育兩到三窩後代。與大多數其他鳥類不同，戴勝不會清除巢中雛鳥的糞便，因此窩裡面很難聞。戴勝吃昆蟲及其幼蟲、白蟻、蠕蟲、小青蛙和甲蟲等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戴勝遍佈非洲大陸、馬達加斯加、中東；以及亞洲熱帶的大草原，但熱帶雨林地區並沒有；在日本和歐洲南部也有這種鳥。在這些地區，不難找到這種鳥的當地名稱。在其他地方，通常可以使用與其叫聲相似的名稱，例如「呼哱鳥」，「撲撲鳥」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