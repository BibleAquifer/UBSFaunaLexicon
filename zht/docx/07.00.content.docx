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標題：神秘怪獸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7</w:t>
      </w:r>
      <w:r>
        <w:rPr>
          <w:lang w:val="zh_TW" w:bidi="zh_TW"/>
        </w:rPr>
        <w:t xml:space="preserve"> 標題：神秘怪獸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7.1 貝希摩斯（behemoth）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7.2 龍、海獸（dragon, sea monster）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7.3 力威亞探（leviathan）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7.1" TargetMode="External"/><Relationship Id="rId15" Type="http://schemas.openxmlformats.org/officeDocument/2006/relationships/hyperlink" Target="#FAUNA:7.2" TargetMode="External"/><Relationship Id="rId16" Type="http://schemas.openxmlformats.org/officeDocument/2006/relationships/hyperlink" Target="#FAUNA:7.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