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標題：蜜蜂（bee）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6.2</w:t>
      </w:r>
      <w:r>
        <w:rPr>
          <w:lang w:val="zh_TW" w:bidi="zh_TW"/>
        </w:rPr>
        <w:t xml:space="preserve"> 標題：蜜蜂（bee）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來：דְּבוֹרָה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(音譯：devorah)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DEU 1:44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JDG 14:8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PSA 118:12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ISA 7:18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希：μέλισσα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(音譯：melissa)</w:t>
      </w:r>
      <w:hyperlink r:id="rId18">
        <w:r>
          <w:rPr>
            <w:lang w:val="zh_TW" w:bidi="zh_TW"/>
          </w:rPr>
          <w:rPr>
            <w:color w:val="0000EE"/>
            <w:u w:val="single"/>
          </w:rPr>
          <w:t>SIR 11:3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蜜蜂 (Pixabay)</w:t>
      </w:r>
      <w:r>
        <w:rPr>
          <w:lang w:val="zh_TW" w:bidi="zh_TW"/>
        </w:rPr>
        <w:t>聖經時期，在以色列地生存的蜜蜂顯然非常凶悍，因為大多數提到蜜蜂的經文都描述牠們成群地移動，並且會攻擊人。現今在蜂場飼養的蜜蜂都是通過特別挑選蜂王進行繁殖的，已經相當馴服，但是以前的蜜蜂很可能要凶猛得多。大多數聖經經文都是指「野蜂」，即天然蜂窩中的蜜蜂，而不是指養在人造蜂箱中的蜜蜂。然而，當時的以色列可能也有飼養蜜蜂的蜂場，因為在很早的時候，埃及、希臘和羅馬等地的人就經常養蜂。</w:t>
      </w:r>
    </w:p>
    <w:p>
      <w:r>
        <w:drawing>
          <wp:inline xmlns:a="http://schemas.openxmlformats.org/drawingml/2006/main" xmlns:pic="http://schemas.openxmlformats.org/drawingml/2006/picture">
            <wp:extent cx="6096000" cy="4067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devash</w:t>
      </w:r>
      <w:r>
        <w:rPr>
          <w:lang w:val="zh_TW" w:bidi="zh_TW"/>
        </w:rPr>
        <w:t xml:space="preserve"> 指蜂蜜，也指從無花果、棗椰、葡萄或某些種類的棕櫚樹提取出來的糖漿。「流奶與蜜之地」這個短語指的是一片肥沃的土地，因此有豐富的牧草、水果、穀物，以及可供蜜蜂釀蜜的花。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蜜蜂 (Annette Meyer (Pixabay))</w:t>
      </w:r>
      <w:r>
        <w:rPr>
          <w:lang w:val="zh_TW" w:bidi="zh_TW"/>
        </w:rPr>
        <w:t>蜜蜂是一種會飛的昆蟲，採集各種花蜜，然後將其轉化為蜂蜜。蜜蜂群聚生活，每個蜂群通常有幾千隻蜜蜂，在空心原木、岩石縫隙、地底下的洞穴、白蟻棄置的蟻穴，或者其他地方築窩。在蜂窩裡面，蜜蜂用蜂蠟建造蜂巢。蜂巢中有很多小房間（蜂房），蜂王在最靠近蜂窩中心的蜂房產卵，幼蜂便在蜂房裡長大，蜂蜜則儲存在較靠外邊的蜂房。蜜蜂會螫人，當牠們感到自己的蜂窩受到威脅時就會採取行動。當一隻蜜蜂螫刺後，發出的氣味會使蜂窩中其他的蜜蜂也變得有攻擊性。</w:t>
      </w:r>
    </w:p>
    <w:p>
      <w:r>
        <w:drawing>
          <wp:inline xmlns:a="http://schemas.openxmlformats.org/drawingml/2006/main" xmlns:pic="http://schemas.openxmlformats.org/drawingml/2006/picture">
            <wp:extent cx="1463040" cy="1147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14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由於全世界都有蜜蜂，因此翻譯時通常沒有什麼問題。在翻譯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JDG 14:8</w:t>
        </w:r>
      </w:hyperlink>
      <w:r>
        <w:rPr>
          <w:lang w:val="zh_TW" w:bidi="zh_TW"/>
        </w:rPr>
        <w:t xml:space="preserve"> 時，如果目標語言沒有表示「蜂」的統稱，那麼可以使用表示「蜜蜂」的特定名稱，或是能釀造可食用蜂蜜的蜂類名稱。但在聖經其他所有提到蜂的地方，都應該使用群聚飛行，並且會螫刺入侵者的蜂類名稱。</w:t>
      </w:r>
    </w:p>
    <w:p>
      <w:pPr/>
      <w:r>
        <w:rPr>
          <w:lang w:val="zh_TW" w:bidi="zh_TW"/>
        </w:rPr>
      </w:r>
      <w:r>
        <w:rPr>
          <w:lang w:val="zh_TW" w:bidi="zh_TW"/>
        </w:rPr>
        <w:t>備註：</w:t>
      </w:r>
      <w:r>
        <w:rPr>
          <w:lang w:val="zh_TW" w:bidi="zh_TW"/>
        </w:rPr>
        <w:t>NEB</w:t>
      </w:r>
      <w:r>
        <w:rPr>
          <w:lang w:val="zh_TW" w:bidi="zh_TW"/>
        </w:rPr>
        <w:t xml:space="preserve"> 英文意為「他們包圍我，就像蜜蜂圍著蜜一樣」，這肯定是錯誤的。這裡的意思不是蜜蜂圍繞著蜜，而是蜜蜂群集，準備攻擊。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eut1:44" TargetMode="External"/><Relationship Id="rId15" Type="http://schemas.openxmlformats.org/officeDocument/2006/relationships/hyperlink" Target="https://ref.ly/Judg14:8" TargetMode="External"/><Relationship Id="rId16" Type="http://schemas.openxmlformats.org/officeDocument/2006/relationships/hyperlink" Target="https://ref.ly/Ps118:12" TargetMode="External"/><Relationship Id="rId17" Type="http://schemas.openxmlformats.org/officeDocument/2006/relationships/hyperlink" Target="https://ref.ly/Isa7:18" TargetMode="External"/><Relationship Id="rId18" Type="http://schemas.openxmlformats.org/officeDocument/2006/relationships/hyperlink" Target="https://ref.ly/Sir11:3" TargetMode="External"/><Relationship Id="rId19" Type="http://schemas.openxmlformats.org/officeDocument/2006/relationships/image" Target="media/image1.jpg"/><Relationship Id="rId20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