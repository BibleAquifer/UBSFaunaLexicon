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標題：鸛（stork）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3.22</w:t>
      </w:r>
      <w:r>
        <w:rPr>
          <w:lang w:val="zh_TW" w:bidi="zh_TW"/>
        </w:rPr>
        <w:t xml:space="preserve"> 標題：鸛（stork）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來：חֲסִידָה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(音譯：chasidah)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白鸛 (Pixabay)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chasidah</w:t>
      </w:r>
      <w:r>
        <w:rPr>
          <w:lang w:val="zh_TW" w:bidi="zh_TW"/>
        </w:rPr>
        <w:t xml:space="preserve"> 是指鸛，學者對此幾乎沒有異議。有兩種鸛會經過以色列，即白鸛（學名</w:t>
      </w:r>
      <w:r>
        <w:rPr>
          <w:i/>
          <w:lang w:val="zh_TW" w:bidi="zh_TW"/>
        </w:rPr>
        <w:t>Ciconia ciconia</w:t>
      </w:r>
      <w:r>
        <w:rPr>
          <w:lang w:val="zh_TW" w:bidi="zh_TW"/>
        </w:rPr>
        <w:t xml:space="preserve"> ）和黑鸛（學名</w:t>
      </w:r>
      <w:r>
        <w:rPr>
          <w:i/>
          <w:lang w:val="zh_TW" w:bidi="zh_TW"/>
        </w:rPr>
        <w:t>Ciconia nigra</w:t>
      </w:r>
      <w:r>
        <w:rPr>
          <w:lang w:val="zh_TW" w:bidi="zh_TW"/>
        </w:rPr>
        <w:t xml:space="preserve"> ）。牠們在歐洲和非洲之間遷徙，中途會在以色列逗留幾天。</w:t>
      </w:r>
    </w:p>
    <w:p>
      <w:r>
        <w:drawing>
          <wp:inline xmlns:a="http://schemas.openxmlformats.org/drawingml/2006/main" xmlns:pic="http://schemas.openxmlformats.org/drawingml/2006/picture">
            <wp:extent cx="6096000" cy="4068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黑鸛 (Pixabay)</w:t>
      </w:r>
      <w:r>
        <w:rPr>
          <w:lang w:val="zh_TW" w:bidi="zh_TW"/>
        </w:rPr>
        <w:t>白鸛和黑鸛都是腿長、脖子長的大型鳥類，比大多數鶴及鷺鷥重。白鸛的身體呈白色，翅膀為黑色，喙和腿為紅色。黑鸛是一種很有光澤的棕黑色的鳥，腹部為白色，喙和腿也是紅色。這些鸛從中歐和東歐遷徙到東非和中非，偶爾會在雨季到達津巴布韋和南非部分地區。在大部分時間裡，這兩種鸛都在地上或淺水中覓食。白鸛主要吃蝗蟲、螞蚱等昆蟲，以及青蛙、蜥蜴，也吃在地上築巢的鳥類的雛鳥。黑鸛喜歡吃魚和青蛙，但是也吃白鸛所吃的東西。</w:t>
      </w:r>
    </w:p>
    <w:p>
      <w:r>
        <w:drawing>
          <wp:inline xmlns:a="http://schemas.openxmlformats.org/drawingml/2006/main" xmlns:pic="http://schemas.openxmlformats.org/drawingml/2006/picture">
            <wp:extent cx="6096000" cy="7611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1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當鸛要到另一個地方覓食時，通常會在上升的熱氣流中盤旋，飛騰到很高的高度，然後沿著選定的方向翱翔而去，牠們只是偶爾扇動翅膀以節省體力。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chasidah</w:t>
      </w:r>
      <w:r>
        <w:rPr>
          <w:lang w:val="zh_TW" w:bidi="zh_TW"/>
        </w:rPr>
        <w:t xml:space="preserve"> 這個名稱可能源自</w:t>
      </w:r>
      <w:r>
        <w:rPr>
          <w:i/>
          <w:lang w:val="zh_TW" w:bidi="zh_TW"/>
        </w:rPr>
        <w:t>chesed</w:t>
      </w:r>
      <w:r>
        <w:rPr>
          <w:lang w:val="zh_TW" w:bidi="zh_TW"/>
        </w:rPr>
        <w:t xml:space="preserve"> （意為「仁慈」或「忠誠」），也許是指牠們在築巢時特別關心幼鳥這個事實。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世界上大多數地區都有多種鸛鳥，其中許多都有遷徙的習性。有些鸛從歐洲遷徙到印度和遠東，有些從東南亞遷徙到澳大利亞，還有一種是白腹鸛（學名</w:t>
      </w:r>
      <w:r>
        <w:rPr>
          <w:i/>
          <w:lang w:val="zh_TW" w:bidi="zh_TW"/>
        </w:rPr>
        <w:t>Ciconia abdimii</w:t>
      </w:r>
      <w:r>
        <w:rPr>
          <w:lang w:val="zh_TW" w:bidi="zh_TW"/>
        </w:rPr>
        <w:t xml:space="preserve"> ），這種鸛從埃塞俄比亞遷徙到津巴布韋和博茨瓦納。無論牠們到哪裡，都標記著雨季的到來。</w:t>
      </w:r>
    </w:p>
    <w:p>
      <w:pPr/>
      <w:r>
        <w:rPr>
          <w:lang w:val="zh_TW" w:bidi="zh_TW"/>
        </w:rPr>
      </w:r>
      <w:r>
        <w:rPr>
          <w:lang w:val="zh_TW" w:bidi="zh_TW"/>
        </w:rPr>
        <w:t>在少數不知道鸛的地方，可以使用外來語或音譯，另外還可以添加腳註，說明這是一種長距離遷徙經過以色列的大鳥。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 ：這節經文的希伯來文本很難解釋。大多數注釋書支持的文本是：「鴕鳥的翅膀快速（或歡然）拍動，但是當然與鸛的翅膀無法相比。」然而，有些學者認為</w:t>
      </w:r>
      <w:r>
        <w:rPr>
          <w:i/>
          <w:lang w:val="zh_TW" w:bidi="zh_TW"/>
        </w:rPr>
        <w:t>chasidah</w:t>
      </w:r>
      <w:r>
        <w:rPr>
          <w:lang w:val="zh_TW" w:bidi="zh_TW"/>
        </w:rPr>
        <w:t xml:space="preserve"> 應該校訂為</w:t>
      </w:r>
      <w:r>
        <w:rPr>
          <w:i/>
          <w:lang w:val="zh_TW" w:bidi="zh_TW"/>
        </w:rPr>
        <w:t>chaserah</w:t>
      </w:r>
      <w:r>
        <w:rPr>
          <w:lang w:val="zh_TW" w:bidi="zh_TW"/>
        </w:rPr>
        <w:t xml:space="preserve"> （在希伯來文中，這兩個詞的外形非常相似）；修改之後，這節經文的意思作：「鴕鳥的翅膀快速拍動，但牠們沒有飛羽。」無論在文本中採用哪種解釋，都應在腳註中指出另一種可能的解釋。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hyperlink" Target="https://ref.ly/Job39:13" TargetMode="External"/><Relationship Id="rId17" Type="http://schemas.openxmlformats.org/officeDocument/2006/relationships/hyperlink" Target="https://ref.ly/Ps104:17" TargetMode="External"/><Relationship Id="rId18" Type="http://schemas.openxmlformats.org/officeDocument/2006/relationships/hyperlink" Target="https://ref.ly/Jer8:7" TargetMode="External"/><Relationship Id="rId19" Type="http://schemas.openxmlformats.org/officeDocument/2006/relationships/hyperlink" Target="https://ref.ly/Zech5:9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