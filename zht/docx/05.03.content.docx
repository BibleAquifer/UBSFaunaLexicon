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標題：鳳螺（onycha）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5.3</w:t>
      </w:r>
      <w:r>
        <w:rPr>
          <w:lang w:val="zh_TW" w:bidi="zh_TW"/>
        </w:rPr>
        <w:t xml:space="preserve"> 標題：鳳螺（onycha）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來：שְׁחֵלֶת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(音譯：shechelet)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30:34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這個希伯來文詞語是指製香所用的香料混合物中的一種原料。學者普遍相信，這種成分來自於鳳螺屬（學名</w:t>
      </w:r>
      <w:r>
        <w:rPr>
          <w:i/>
          <w:lang w:val="zh_TW" w:bidi="zh_TW"/>
        </w:rPr>
        <w:t>Strombus</w:t>
      </w:r>
      <w:r>
        <w:rPr>
          <w:lang w:val="zh_TW" w:bidi="zh_TW"/>
        </w:rPr>
        <w:t xml:space="preserve"> ）軟體動物，是其足上一種類似指甲的覆蓋物；軟體動物意指海洋中的無骨生物。然而，也有學者認為這個詞是指一種花。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這種鳳螺屬軟體動物是一種形似蝸牛的海洋生物，生活在通常呈螺旋結構的殼體內，有兩隻眼睛，分別位於兩個眼柄的末端。這種軟體動物身體的一部分從殼體中伸出來，附著在岩石或其他平坦的表面上，這個部位稱為足，是軟體動物用來移動的部位。足上有指甲或板狀的覆蓋物，稱為厴（殼蓋）；當軟體動物縮回到殼體中，殼蓋就像蓋子一樣封住殼口。一般認為，希伯來文</w:t>
      </w:r>
      <w:r>
        <w:rPr>
          <w:i/>
          <w:lang w:val="zh_TW" w:bidi="zh_TW"/>
        </w:rPr>
        <w:t>shechelet</w:t>
      </w:r>
      <w:r>
        <w:rPr>
          <w:lang w:val="zh_TW" w:bidi="zh_TW"/>
        </w:rPr>
        <w:t xml:space="preserve"> 指的就是這個殼蓋。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只有在那些非常了解海洋生物的民族所說的語言中，才能找到這個希伯來文詞語的對等詞。對於其他語言，可能最好採用</w:t>
      </w:r>
      <w:r>
        <w:rPr>
          <w:lang w:val="zh_TW" w:bidi="zh_TW"/>
        </w:rPr>
        <w:t>NEB</w:t>
      </w:r>
      <w:r>
        <w:rPr>
          <w:lang w:val="zh_TW" w:bidi="zh_TW"/>
        </w:rPr>
        <w:t xml:space="preserve"> 的解決方案，將其譯成「芳香貝殼」或「有香味的貝殼」。另一種選擇是使用希伯來文</w:t>
      </w:r>
      <w:r>
        <w:rPr>
          <w:i/>
          <w:lang w:val="zh_TW" w:bidi="zh_TW"/>
        </w:rPr>
        <w:t>shechelet</w:t>
      </w:r>
      <w:r>
        <w:rPr>
          <w:lang w:val="zh_TW" w:bidi="zh_TW"/>
        </w:rPr>
        <w:t xml:space="preserve"> 或希臘文</w:t>
      </w:r>
      <w:r>
        <w:rPr>
          <w:i/>
          <w:lang w:val="zh_TW" w:bidi="zh_TW"/>
        </w:rPr>
        <w:t>onycha</w:t>
      </w:r>
      <w:r>
        <w:rPr>
          <w:lang w:val="zh_TW" w:bidi="zh_TW"/>
        </w:rPr>
        <w:t xml:space="preserve"> 的音譯，然後在術語簡釋中解釋這個名詞。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30:3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