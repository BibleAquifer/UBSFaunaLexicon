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標題：蛇醫、石龍子（skink）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4.8</w:t>
      </w:r>
      <w:r>
        <w:rPr>
          <w:lang w:val="zh_TW" w:bidi="zh_TW"/>
        </w:rPr>
        <w:t xml:space="preserve"> 標題：蛇醫、石龍子（skink）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來：חֹמֶט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(音譯：chomet)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11:30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蛇醫 (Pixabay)</w:t>
      </w:r>
      <w:r>
        <w:rPr>
          <w:lang w:val="zh_TW" w:bidi="zh_TW"/>
        </w:rPr>
        <w:t>這個詞的意思仍然存在很大疑問，但是因為以色列和北非的蛇醫（石龍子）非常多，所以這種動物很有可能列在該地區的蜥蜴清單裡面。因此，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NAB</w:t>
      </w:r>
      <w:r>
        <w:rPr>
          <w:lang w:val="zh_TW" w:bidi="zh_TW"/>
        </w:rPr>
        <w:t xml:space="preserve"> 的譯文列入蛇醫也有其道理。</w:t>
      </w:r>
    </w:p>
    <w:p>
      <w:r>
        <w:drawing>
          <wp:inline xmlns:a="http://schemas.openxmlformats.org/drawingml/2006/main" xmlns:pic="http://schemas.openxmlformats.org/drawingml/2006/picture">
            <wp:extent cx="6096000" cy="3936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36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蛇醫一般身體細長，呈流線型，皮膚光滑閃亮。蛇醫有大有小，小的只有10厘米（4英吋）長，然而最大的沙漠蛇醫長達50厘米（20英吋）。蛇醫的腿比大多數其他種類的蜥蜴要短，因此看起來很像蛇。有些種類的蛇醫甚至沒有腿。生活在沙漠中的蛇醫以游泳的動作在沙子中穿行。其他種類的蛇醫生活在房屋裡或岩石間，通常隱藏在裂縫中，以及石頭或岩石下面。還有幾種蛇醫生活在洞穴裡，而且爬得很快。蛇醫以蒼蠅、飛蛾、螞蟻等昆蟲為食，偶爾也會吃其他蛇醫的尾巴。</w:t>
      </w:r>
    </w:p>
    <w:p>
      <w:pPr/>
      <w:r>
        <w:rPr>
          <w:lang w:val="zh_TW" w:bidi="zh_TW"/>
        </w:rPr>
      </w:r>
      <w:r>
        <w:rPr>
          <w:lang w:val="zh_TW" w:bidi="zh_TW"/>
        </w:rPr>
        <w:t>大部分蛇醫的皮膚為灰色或淺棕色，許多種類長著縱向條紋。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蛇醫被列為禮儀上不潔淨的動物。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事實上，除了南極和北極地區以外，世界各地都有蛇醫的身影，通常很容易在當地語言中找到對應的譯詞。然而在許多語言中，蛇醫和其他蜥蜴沒有區別，這時「光滑的蜥蜴」或「細長的蜥蜴」等短語可能是最好的譯法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30" TargetMode="External"/><Relationship Id="rId15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