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标题：跳蚤、虼蚤（flea）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6.3</w:t>
      </w:r>
      <w:r>
        <w:rPr>
          <w:lang w:val="zh_CN" w:bidi="zh_CN"/>
        </w:rPr>
        <w:t xml:space="preserve"> 标题：跳蚤、虼蚤（flea）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来：פַּרְעֹשׁ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(音译：par‘osh)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跳蚤 (© Katja ZSM (Wikimedia Commons))</w:t>
      </w:r>
      <w:r>
        <w:rPr>
          <w:lang w:val="zh_CN" w:bidi="zh_CN"/>
        </w:rPr>
        <w:t>致痒蚤（学名</w:t>
      </w:r>
      <w:r>
        <w:rPr>
          <w:i/>
          <w:lang w:val="zh_CN" w:bidi="zh_CN"/>
        </w:rPr>
        <w:t>Pulex irritans</w:t>
      </w:r>
      <w:r>
        <w:rPr>
          <w:lang w:val="zh_CN" w:bidi="zh_CN"/>
        </w:rPr>
        <w:t xml:space="preserve"> ）是一种寄生在人身上的跳蚤，但还有其他亚种会寄生在狗、骆驼和其他哺乳动物的身上。跳蚤非常小（长约1.25毫米或0.05英寸），身体呈黑色，能够跳跃，在成虫阶段会吸食血液，叮咬的地方会致痒。如果搔抓被叮咬的地方，很容易引起感染。跳蚤的后腿很适合跳跃，跳跃所需的绷紧力是由一种特殊的黏性蛋白质产生的。跳蚤绷紧腿部以对抗这种黏性物质，而当它双腿猛然弹开时，就释放出惊人的能量。身长不到一毫米的跳蚤可以跳跃超过一米，也就是身长的一千多倍。</w:t>
      </w:r>
    </w:p>
    <w:p>
      <w:r>
        <w:drawing>
          <wp:inline xmlns:a="http://schemas.openxmlformats.org/drawingml/2006/main" xmlns:pic="http://schemas.openxmlformats.org/drawingml/2006/picture">
            <wp:extent cx="1254034" cy="1213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4034" cy="121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跳蚤是一种很麻烦的害虫，在泥土和灰尘中繁殖。圣经时代的人没有防御跳蚤的能力，尤其是在有泥地的房子里，很难解决这个麻烦。如果跳蚤问题实在太严重，除了搬到另一间房子外，别无选择。</w:t>
      </w:r>
    </w:p>
    <w:p>
      <w:pPr/>
      <w:r>
        <w:rPr>
          <w:lang w:val="zh_CN" w:bidi="zh_CN"/>
        </w:rPr>
      </w:r>
      <w:r>
        <w:rPr>
          <w:lang w:val="zh_CN" w:bidi="zh_CN"/>
        </w:rPr>
        <w:t>另一种跳蚤是印度鼠蚤（学名</w:t>
      </w:r>
      <w:r>
        <w:rPr>
          <w:i/>
          <w:lang w:val="zh_CN" w:bidi="zh_CN"/>
        </w:rPr>
        <w:t>Xonopsylla cheopis</w:t>
      </w:r>
      <w:r>
        <w:rPr>
          <w:lang w:val="zh_CN" w:bidi="zh_CN"/>
        </w:rPr>
        <w:t xml:space="preserve"> ），寄生在黑鼠身上，是淋巴腺鼠疫的带菌者。参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2.27 老鼠、耗子 (mouse, rat)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跳蚤象征无足轻重、爱惹麻烦的人，或是微不足道的讨厌鬼。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在翻译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时，应该表明大卫是在贬低自己，而不是在对扫罗王不敬。他是在称自己为"跳蚤"。那些将大卫的整段话都译成问句的译本，通常都没有充分传达出这个自贬的意思。比较好的译法是先提出一个问题，后面加上该问题的两个回答："王发现了什么呢？一只死狗！一只跳蚤！"有些语言可能需要译成："我只是一只死狗！我只是一只跳蚤！"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有一个很难解决的文本问题，至于哪一个是更好的文本，学者的意见平分秋色。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JB</w:t>
      </w:r>
      <w:r>
        <w:rPr>
          <w:lang w:val="zh_CN" w:bidi="zh_CN"/>
        </w:rPr>
        <w:t xml:space="preserve"> 遵循《七十士译本》，把这个词译成"我的命"，而其他译本遵循《马索拉文本》，译成"跳蚤"。如果译成"跳蚤"，那么最好增加一个脚注，指出《七十士译本》不作"跳蚤"，而是作"我的命"。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24:15" TargetMode="External"/><Relationship Id="rId15" Type="http://schemas.openxmlformats.org/officeDocument/2006/relationships/hyperlink" Target="https://ref.ly/1Sam26:20" TargetMode="External"/><Relationship Id="rId16" Type="http://schemas.openxmlformats.org/officeDocument/2006/relationships/image" Target="media/image1.jpg"/><Relationship Id="rId17" Type="http://schemas.openxmlformats.org/officeDocument/2006/relationships/hyperlink" Target="#FAUNA:2.27" TargetMode="External"/><Relationship Id="rId18" Type="http://schemas.openxmlformats.org/officeDocument/2006/relationships/hyperlink" Target="https://ref.ly/1Sam24:14" TargetMode="External"/><Relationship Id="rId19" Type="http://schemas.openxmlformats.org/officeDocument/2006/relationships/hyperlink" Target="https://ref.ly/1Sam26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