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标题：大黄蜂、黄蜂（hornet, wasp）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6.7</w:t>
      </w:r>
      <w:r>
        <w:rPr>
          <w:lang w:val="zh_CN" w:bidi="zh_CN"/>
        </w:rPr>
        <w:t xml:space="preserve"> 标题：大黄蜂、黄蜂（hornet, wasp）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来：צִרְעָה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(音译：tsir‘ah)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23:28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7:20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希：σφήξ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(音译：sfēx)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WIS 12:8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大黄蜂和黄蜂 ((Edward R. Hope))</w:t>
      </w:r>
      <w:r>
        <w:rPr>
          <w:lang w:val="zh_CN" w:bidi="zh_CN"/>
        </w:rPr>
        <w:t>这些希伯来文和希腊文词语都是指大黄蜂和黄蜂，学者对此几乎没有疑问。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的译词是"panic"（"恐慌"），然而没有得到太多支持，因为该译法将这个词溯源至阿拉伯文</w:t>
      </w:r>
      <w:r>
        <w:rPr>
          <w:i/>
          <w:lang w:val="zh_CN" w:bidi="zh_CN"/>
        </w:rPr>
        <w:t>dara'‘a</w:t>
      </w:r>
      <w:r>
        <w:rPr>
          <w:lang w:val="zh_CN" w:bidi="zh_CN"/>
        </w:rPr>
        <w:t xml:space="preserve"> ，但这个说法是非常有争议的。</w:t>
      </w:r>
    </w:p>
    <w:p>
      <w:r>
        <w:t>&lt;image: 9k=&gt;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亚洲大黄蜂 (© S. Rae from Scotland, UK (Wikimedia Commons))</w:t>
      </w:r>
      <w:r>
        <w:rPr>
          <w:lang w:val="zh_CN" w:bidi="zh_CN"/>
        </w:rPr>
        <w:t>大黄蜂和黄蜂是近缘物种。大黄蜂的体型比黄蜂大。大黄蜂和黄蜂与蜜蜂同属于动物学分类中的膜翅目（学名</w:t>
      </w:r>
      <w:r>
        <w:rPr>
          <w:i/>
          <w:lang w:val="zh_CN" w:bidi="zh_CN"/>
        </w:rPr>
        <w:t>Hymenoptera</w:t>
      </w:r>
      <w:r>
        <w:rPr>
          <w:lang w:val="zh_CN" w:bidi="zh_CN"/>
        </w:rPr>
        <w:t xml:space="preserve"> ），这表示它们具有坚韧、透明、薄膜状的翅膀。大黄蜂通常是黑色或棕色的，有些种类有黄色条纹。黄蜂则常呈淡绿色，也可能有黄色或浅绿色的条纹。较大的大黄蜂身长可达30—40毫米（1—1.5英寸）。</w:t>
      </w:r>
    </w:p>
    <w:p>
      <w:r>
        <w:drawing>
          <wp:inline xmlns:a="http://schemas.openxmlformats.org/drawingml/2006/main" xmlns:pic="http://schemas.openxmlformats.org/drawingml/2006/picture">
            <wp:extent cx="6096000" cy="656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6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德国黄蜂 (© Alvesgaspar (Wikimedia Commons))</w:t>
      </w:r>
      <w:r>
        <w:rPr>
          <w:lang w:val="zh_CN" w:bidi="zh_CN"/>
        </w:rPr>
        <w:t>大黄蜂和黄蜂的胸腹之间长着很长的细腰。所有的黄蜂都有螫针；因为螫针很大，所以螫人会非常疼痛，甚至带来危险。大黄蜂和黄蜂的螫针与蜜蜂不同，并不会与身体分离，因此可反复叮刺。它们以昆虫、毛毛虫和蜘蛛为食。许多种类的黄蜂会叮刺猎物，然后将已经麻痹但仍然活着的昆虫或蜘蛛放在黄蜂的卵附近；这样，幼虫孵化出来之后，很容易就可获得食物。有些种类的黄蜂就在已经麻痹的猎物身上产卵。</w:t>
      </w:r>
    </w:p>
    <w:p>
      <w:r>
        <w:drawing>
          <wp:inline xmlns:a="http://schemas.openxmlformats.org/drawingml/2006/main" xmlns:pic="http://schemas.openxmlformats.org/drawingml/2006/picture">
            <wp:extent cx="1463040" cy="1177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17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东方大黄蜂 (© MattiPaavola (Wikimedia Commons))</w:t>
      </w:r>
      <w:r>
        <w:rPr>
          <w:lang w:val="zh_CN" w:bidi="zh_CN"/>
        </w:rPr>
        <w:t>东方大黄蜂（学名</w:t>
      </w:r>
      <w:r>
        <w:rPr>
          <w:i/>
          <w:lang w:val="zh_CN" w:bidi="zh_CN"/>
        </w:rPr>
        <w:t>Vespa orientalis</w:t>
      </w:r>
      <w:r>
        <w:rPr>
          <w:lang w:val="zh_CN" w:bidi="zh_CN"/>
        </w:rPr>
        <w:t xml:space="preserve"> ）通常生活在它挖掘的地下巢穴中。一个巢穴包含多个蜂巢，蜂群生活在其中。虽然地下的巢穴最为常见，但也有一些纸质的蜂巢建在保护性的空洞中，如空心树内。东方大黄蜂呈红褐色，腹部有明显的黄色粗条纹，头部两眼之间有黄色斑块。通过声音振动来交流，捕食其他昆虫，如蚱蜢、苍蝇、蜜蜂、胡蜂等，并用来喂养蜂群的后代。另外，它们还会为幼蜂收集其他动物蛋白，如新鲜或变质的肉和鱼。成蜂吃碳水化合物，如花蜜、蜜露和水果。大黄蜂是蜜蜂的主要害虫，会攻击蜜蜂群以获取蜂蜜和动物蛋白。东方大黄蜂的螫刺对人类来说是相当痛苦的，并且有些人对螫刺过敏。东方大黄蜂的外表与欧洲大黄蜂（学名</w:t>
      </w:r>
      <w:r>
        <w:rPr>
          <w:i/>
          <w:lang w:val="zh_CN" w:bidi="zh_CN"/>
        </w:rPr>
        <w:t>Vespa crabro</w:t>
      </w:r>
      <w:r>
        <w:rPr>
          <w:lang w:val="zh_CN" w:bidi="zh_CN"/>
        </w:rPr>
        <w:t xml:space="preserve"> ）相似，并且不应与东亚的亚洲大黄蜂（学名</w:t>
      </w:r>
      <w:r>
        <w:rPr>
          <w:i/>
          <w:lang w:val="zh_CN" w:bidi="zh_CN"/>
        </w:rPr>
        <w:t>Vespa mandarinia</w:t>
      </w:r>
      <w:r>
        <w:rPr>
          <w:lang w:val="zh_CN" w:bidi="zh_CN"/>
        </w:rPr>
        <w:t xml:space="preserve"> ）相混淆。</w:t>
      </w:r>
    </w:p>
    <w:p>
      <w:r>
        <w:drawing>
          <wp:inline xmlns:a="http://schemas.openxmlformats.org/drawingml/2006/main" xmlns:pic="http://schemas.openxmlformats.org/drawingml/2006/picture">
            <wp:extent cx="1254034" cy="835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4034" cy="835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毫无疑问，大黄蜂在圣经中象征危险的敌人或是前来攻击的军队。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虽然大多数气候温暖的国家都有大黄蜂或黄蜂，但是一些看起来很危险的大型大黄蜂相对来说是无害的。例如，在整个非洲都能发现的黑色家居大黄蜂并非成群生活，而是独居。这种大黄蜂会在墙壁上或屋顶下筑泥巢，它们的体型很大，也有螫针，但没有攻击性，很少螫刺任何人或动物。因此，翻译者需要谨慎选择一种成群生活，且非常危险的大黄蜂的名称作为译词。假如当地所有大黄蜂或黄蜂都相对无害的话，可以使用描述性的短语，例如"战士大黄蜂"、"战斗大黄蜂"、"军队大黄蜂"、"死亡大黄蜂"，或类似的短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23:28" TargetMode="External"/><Relationship Id="rId15" Type="http://schemas.openxmlformats.org/officeDocument/2006/relationships/hyperlink" Target="https://ref.ly/Deut7:20" TargetMode="External"/><Relationship Id="rId16" Type="http://schemas.openxmlformats.org/officeDocument/2006/relationships/hyperlink" Target="https://ref.ly/Josh24:12" TargetMode="External"/><Relationship Id="rId17" Type="http://schemas.openxmlformats.org/officeDocument/2006/relationships/hyperlink" Target="https://ref.ly/Wis12:8" TargetMode="External"/><Relationship Id="rId18" Type="http://schemas.openxmlformats.org/officeDocument/2006/relationships/image" Target="media/image1.jpg"/><Relationship Id="rId19" Type="http://schemas.openxmlformats.org/officeDocument/2006/relationships/image" Target="media/image2.jpg"/><Relationship Id="rId20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