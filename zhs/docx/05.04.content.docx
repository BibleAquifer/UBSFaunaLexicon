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标题：蜗牛（snail）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5.4</w:t>
      </w:r>
      <w:r>
        <w:rPr>
          <w:lang w:val="zh_CN" w:bidi="zh_CN"/>
        </w:rPr>
        <w:t xml:space="preserve"> 标题：蜗牛（snail）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来：שַׁבְּלוּל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(音译：shablul)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PSA 58:9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蜗牛 (Pixabay)</w:t>
      </w:r>
      <w:r>
        <w:rPr>
          <w:lang w:val="zh_CN" w:bidi="zh_CN"/>
        </w:rPr>
        <w:t>将这个词译为"蜗牛"的传统非常悠久。该词在平行诗句中对应"早产"，因此有些学者认为</w:t>
      </w:r>
      <w:r>
        <w:rPr>
          <w:i/>
          <w:lang w:val="zh_CN" w:bidi="zh_CN"/>
        </w:rPr>
        <w:t>shablul</w:t>
      </w:r>
      <w:r>
        <w:rPr>
          <w:lang w:val="zh_CN" w:bidi="zh_CN"/>
        </w:rPr>
        <w:t xml:space="preserve"> 的意思是流产或是堕胎的胎儿，然而只有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采纳了这种解释。</w:t>
      </w:r>
    </w:p>
    <w:p>
      <w:r>
        <w:drawing>
          <wp:inline xmlns:a="http://schemas.openxmlformats.org/drawingml/2006/main" xmlns:pic="http://schemas.openxmlformats.org/drawingml/2006/picture">
            <wp:extent cx="1463040" cy="975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蜗牛是一种软件动物，然而有许多种类的蜗牛生活在陆地上，通常是在潮湿的环境中。蜗牛通常长着螺旋形的壳，在移动时拖着壳前行。以色列地区的土壤主要是由石灰岩形成的。蜗牛具有非常坚固的外壳，因此只要能够找到躲避极度高温的藏身之地，那么即使在沙漠条件下也能生存。有些肉食蜗牛以其他种类的蜗牛为食，但大多数都是素食。蜗牛的身体有一部分称为足，伸出壳外，以波浪式的运动向前爬行。头也会伸出壳外。蜗牛在爬行时会分泌黏液，沿着移动的路径留下一道黏滑的痕迹。古代以色列人似乎认为蜗牛一边爬行一边溶化，可能就是这个原因。</w:t>
      </w:r>
    </w:p>
    <w:p>
      <w:pPr/>
      <w:r>
        <w:rPr>
          <w:lang w:val="zh_CN" w:bidi="zh_CN"/>
        </w:rPr>
      </w:r>
      <w:r>
        <w:rPr>
          <w:lang w:val="zh_CN" w:bidi="zh_CN"/>
        </w:rPr>
        <w:t>蛞蝓 (Pixabay)</w:t>
      </w:r>
      <w:r>
        <w:rPr>
          <w:lang w:val="zh_CN" w:bidi="zh_CN"/>
        </w:rPr>
        <w:t>蛞蝓是一种没有壳的蜗牛。</w:t>
      </w:r>
    </w:p>
    <w:p>
      <w:r>
        <w:drawing>
          <wp:inline xmlns:a="http://schemas.openxmlformats.org/drawingml/2006/main" xmlns:pic="http://schemas.openxmlformats.org/drawingml/2006/picture">
            <wp:extent cx="1463040" cy="822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82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尽管蜗牛或无壳蛞蝓在有些地方会冬眠，但是这些动物在世界上大多数地方都很常见。因此，在翻译圣经中唯一一次提到蜗牛的这句经文时，应该不难找到合适的译词。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Ps58:9" TargetMode="External"/><Relationship Id="rId15" Type="http://schemas.openxmlformats.org/officeDocument/2006/relationships/image" Target="media/image1.jpg"/><Relationship Id="rId16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