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标题：眼镜蛇（cobra）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4.4</w:t>
      </w:r>
      <w:r>
        <w:rPr>
          <w:lang w:val="zh_CN" w:bidi="zh_CN"/>
        </w:rPr>
        <w:t xml:space="preserve"> 标题：眼镜蛇（cobra）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来：פֶּתֶן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(音译：pethen)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20:14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20:16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58:5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PSA 91:13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11:8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来：צֶפַע, צִפְעוֹנִי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(音译：tsefa‘, tsif‘oni)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PRO 23:32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11:8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ISA 59:5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JER 8:17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希：ἀσπίς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(音译：aspis)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ROM 3:13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眼镜蛇 (Pixabay)</w:t>
      </w:r>
      <w:r>
        <w:rPr>
          <w:lang w:val="zh_CN" w:bidi="zh_CN"/>
        </w:rPr>
        <w:t>现代学者普遍认为，</w:t>
      </w:r>
      <w:r>
        <w:rPr>
          <w:i/>
          <w:lang w:val="zh_CN" w:bidi="zh_CN"/>
        </w:rPr>
        <w:t>pethen</w:t>
      </w:r>
      <w:r>
        <w:rPr>
          <w:lang w:val="zh_CN" w:bidi="zh_CN"/>
        </w:rPr>
        <w:t xml:space="preserve"> 指的是眼镜蛇，因为这个词和耍蛇术紧密关联。耍蛇术要求蛇身的前半部能够直立，这是蝰蛇无法做到的。</w:t>
      </w:r>
      <w:r>
        <w:rPr>
          <w:i/>
          <w:lang w:val="zh_CN" w:bidi="zh_CN"/>
        </w:rPr>
        <w:t>Tsif‘oni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tsefa‘</w:t>
      </w:r>
      <w:r>
        <w:rPr>
          <w:lang w:val="zh_CN" w:bidi="zh_CN"/>
        </w:rPr>
        <w:t xml:space="preserve"> 也可能是指某种眼镜蛇，这两个词语的上下文提供了有力的证明，其中提到这种蛇住在洞里，并且产卵，这就排除了所有蝰蛇。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有些证据表明，</w:t>
      </w:r>
      <w:r>
        <w:rPr>
          <w:i/>
          <w:lang w:val="zh_CN" w:bidi="zh_CN"/>
        </w:rPr>
        <w:t>pethen</w:t>
      </w:r>
      <w:r>
        <w:rPr>
          <w:lang w:val="zh_CN" w:bidi="zh_CN"/>
        </w:rPr>
        <w:t xml:space="preserve"> 是眼镜蛇早期的名称，</w:t>
      </w:r>
      <w:r>
        <w:rPr>
          <w:i/>
          <w:lang w:val="zh_CN" w:bidi="zh_CN"/>
        </w:rPr>
        <w:t>tsefa‘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tsif‘oni</w:t>
      </w:r>
      <w:r>
        <w:rPr>
          <w:lang w:val="zh_CN" w:bidi="zh_CN"/>
        </w:rPr>
        <w:t xml:space="preserve"> 是后来的名称。英文也有类似的情况，"cobra"只在最近的一百年才使用，之前人们称眼镜蛇为"asp"。</w:t>
      </w:r>
    </w:p>
    <w:p>
      <w:pPr/>
      <w:r>
        <w:rPr>
          <w:lang w:val="zh_CN" w:bidi="zh_CN"/>
        </w:rPr>
      </w:r>
      <w:r>
        <w:rPr>
          <w:lang w:val="zh_CN" w:bidi="zh_CN"/>
        </w:rPr>
        <w:t>"蝮蛇"是蝰蛇科下属一些蛇类的名称，因此可能不是翻译这三个希伯来文词语的最佳选择。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眼镜蛇的特点是能够扩张颈部的肋骨，形成一个称为"兜帽"的宽扁轮廓，让自己的身体看起来比实际上要粗得多。另外，眼镜蛇的口腔前部长着较短的固定尖牙。在以色列地生活的眼镜蛇种类是沙漠眼镜蛇或沃尔特•英尼斯蛇（学名</w:t>
      </w:r>
      <w:r>
        <w:rPr>
          <w:i/>
          <w:lang w:val="zh_CN" w:bidi="zh_CN"/>
        </w:rPr>
        <w:t>Walterinnesia aegyptia</w:t>
      </w:r>
      <w:r>
        <w:rPr>
          <w:lang w:val="zh_CN" w:bidi="zh_CN"/>
        </w:rPr>
        <w:t xml:space="preserve"> ），而埃及的眼镜蛇称为埃及眼镜蛇（学名</w:t>
      </w:r>
      <w:r>
        <w:rPr>
          <w:i/>
          <w:lang w:val="zh_CN" w:bidi="zh_CN"/>
        </w:rPr>
        <w:t>Naja haje</w:t>
      </w:r>
      <w:r>
        <w:rPr>
          <w:lang w:val="zh_CN" w:bidi="zh_CN"/>
        </w:rPr>
        <w:t xml:space="preserve"> ）。眼镜蛇的体型较大，身长可达2米（6英尺），直径约50毫米（2英寸）。身体的背部呈深棕色，腹部为浅黄色。有些地区的眼镜蛇身上有浅黄色的宽条纹，因此还有一个名称叫"条纹眼镜蛇"。当这种蛇的身体直立并张开兜帽时，便现出浅黄色的兜帽，以及兜帽上一道很宽的深棕色横纹。</w:t>
      </w:r>
    </w:p>
    <w:p>
      <w:pPr/>
      <w:r>
        <w:rPr>
          <w:lang w:val="zh_CN" w:bidi="zh_CN"/>
        </w:rPr>
      </w:r>
      <w:r>
        <w:rPr>
          <w:lang w:val="zh_CN" w:bidi="zh_CN"/>
        </w:rPr>
        <w:t>眼镜蛇的毒性很强，而且会快速作用于神经系统。眼镜蛇以老鼠、沙鼠、鸟类、鸟蛋、蜥蜴、青蛙和其他蛇类为食。它通过舌头感知气味来跟踪猎物。当接近猎物时，它会缓慢地直立起头，突袭毫无防备的猎物。眼镜蛇主要生活在草原和植被茂密的地方，藏匿在鼠洞、河岸上因被侵蚀而出现的洞穴、中空的树干、原木下方，以及露出地面的树根中间，并且可能会在这些藏匿地的任何一处产卵。天气寒冷时，眼镜蛇会蜷缩起来以保持身体的热量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眼镜蛇除了象征潜伏的危险外，还和埃及紧密关联。因此在一些诗歌体经文中，眼镜蛇被用来喻指以色列的敌人，特别是埃及。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埃及眼镜蛇分布在非洲各地，在当地语言中应该不难找到对应的译词。在南亚和东南亚，采用表示眼镜王蛇（学名</w:t>
      </w:r>
      <w:r>
        <w:rPr>
          <w:i/>
          <w:lang w:val="zh_CN" w:bidi="zh_CN"/>
        </w:rPr>
        <w:t>Naja hannah</w:t>
      </w:r>
      <w:r>
        <w:rPr>
          <w:lang w:val="zh_CN" w:bidi="zh_CN"/>
        </w:rPr>
        <w:t xml:space="preserve"> ）或其他某种眼镜蛇的词语是十分恰当的。在一些地区，眼镜蛇象征好运和神灵的临在，因此可能需要在脚注中说明这个词在希伯来文中的象征意义。在眼镜蛇不为人知的其他地方，翻译者可以选择当地一种身体比较长的毒蛇的名称，但不能是蝰蛇或蝮蛇。</w:t>
      </w:r>
    </w:p>
    <w:p>
      <w:pPr/>
      <w:r>
        <w:rPr>
          <w:lang w:val="zh_CN" w:bidi="zh_CN"/>
        </w:rPr>
      </w:r>
      <w:r>
        <w:rPr>
          <w:lang w:val="zh_CN" w:bidi="zh_CN"/>
        </w:rPr>
        <w:t>在谈到蛇"刺"的经文中，翻译者不必选用一个字面义为"刺"的动词。"刺"只是希伯来文描述蛇咬的一种表达方式。如本章的介绍所述，在许多语言中，描述蛇咬的动词，与描述狗等其他动物的咬的词语是不同的。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 ：这节诗歌体的经文提到杖变成蛇，并且蛇生出更危险的蛇。直译作："全非利士啊，不要因击打你的杖折断就喜乐。从蛇的根必生出眼镜蛇；它所生的是会飞的蝰蛇。"其中，"蛇的根"是双关语，既指折断的杖的"根"，也指蛇是眼镜蛇的"根"或起源。这节经文可以改述为：</w:t>
      </w:r>
    </w:p>
    <w:p>
      <w:pPr/>
      <w:r>
        <w:rPr>
          <w:lang w:val="zh_CN" w:bidi="zh_CN"/>
        </w:rPr>
      </w:r>
      <w:r>
        <w:rPr>
          <w:lang w:val="zh_CN" w:bidi="zh_CN"/>
        </w:rPr>
        <w:t>全非利士啊，</w:t>
      </w:r>
    </w:p>
    <w:p>
      <w:pPr/>
      <w:r>
        <w:rPr>
          <w:lang w:val="zh_CN" w:bidi="zh_CN"/>
        </w:rPr>
      </w:r>
      <w:r>
        <w:rPr>
          <w:lang w:val="zh_CN" w:bidi="zh_CN"/>
        </w:rPr>
        <w:t>不要因击打你的杖折断就喜乐。</w:t>
      </w:r>
    </w:p>
    <w:p>
      <w:pPr/>
      <w:r>
        <w:rPr>
          <w:lang w:val="zh_CN" w:bidi="zh_CN"/>
        </w:rPr>
      </w:r>
      <w:r>
        <w:rPr>
          <w:lang w:val="zh_CN" w:bidi="zh_CN"/>
        </w:rPr>
        <w:t>折断的那一头是蛇。</w:t>
      </w:r>
    </w:p>
    <w:p>
      <w:pPr/>
      <w:r>
        <w:rPr>
          <w:lang w:val="zh_CN" w:bidi="zh_CN"/>
        </w:rPr>
      </w:r>
      <w:r>
        <w:rPr>
          <w:lang w:val="zh_CN" w:bidi="zh_CN"/>
        </w:rPr>
        <w:t>蛇必生出眼镜蛇，</w:t>
      </w:r>
    </w:p>
    <w:p>
      <w:pPr/>
      <w:r>
        <w:rPr>
          <w:lang w:val="zh_CN" w:bidi="zh_CN"/>
        </w:rPr>
      </w:r>
      <w:r>
        <w:rPr>
          <w:lang w:val="zh_CN" w:bidi="zh_CN"/>
        </w:rPr>
        <w:t>它将生出会飞的毒蝰蛇。</w:t>
      </w:r>
    </w:p>
    <w:p>
      <w:pPr/>
      <w:r>
        <w:rPr>
          <w:lang w:val="zh_CN" w:bidi="zh_CN"/>
        </w:rPr>
      </w:r>
      <w:r>
        <w:rPr>
          <w:lang w:val="zh_CN" w:bidi="zh_CN"/>
        </w:rPr>
        <w:t>关于蝰蛇"会飞"，参</w:t>
      </w:r>
      <w:hyperlink r:id="rId26">
        <w:r>
          <w:rPr>
            <w:lang w:val="zh_CN" w:bidi="zh_CN"/>
          </w:rPr>
          <w:rPr>
            <w:color w:val="0000EE"/>
            <w:u w:val="single"/>
          </w:rPr>
          <w:t>4.10 蝰蛇 (viper)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32:33" TargetMode="External"/><Relationship Id="rId15" Type="http://schemas.openxmlformats.org/officeDocument/2006/relationships/hyperlink" Target="https://ref.ly/Job20:14" TargetMode="External"/><Relationship Id="rId16" Type="http://schemas.openxmlformats.org/officeDocument/2006/relationships/hyperlink" Target="https://ref.ly/Job20:16" TargetMode="External"/><Relationship Id="rId17" Type="http://schemas.openxmlformats.org/officeDocument/2006/relationships/hyperlink" Target="https://ref.ly/Ps58:5" TargetMode="External"/><Relationship Id="rId18" Type="http://schemas.openxmlformats.org/officeDocument/2006/relationships/hyperlink" Target="https://ref.ly/Ps91:13" TargetMode="External"/><Relationship Id="rId19" Type="http://schemas.openxmlformats.org/officeDocument/2006/relationships/hyperlink" Target="https://ref.ly/Isa11:8" TargetMode="External"/><Relationship Id="rId20" Type="http://schemas.openxmlformats.org/officeDocument/2006/relationships/hyperlink" Target="https://ref.ly/Prov23:32" TargetMode="External"/><Relationship Id="rId21" Type="http://schemas.openxmlformats.org/officeDocument/2006/relationships/hyperlink" Target="https://ref.ly/Isa14:29" TargetMode="External"/><Relationship Id="rId22" Type="http://schemas.openxmlformats.org/officeDocument/2006/relationships/hyperlink" Target="https://ref.ly/Isa59:5" TargetMode="External"/><Relationship Id="rId23" Type="http://schemas.openxmlformats.org/officeDocument/2006/relationships/hyperlink" Target="https://ref.ly/Jer8:17" TargetMode="External"/><Relationship Id="rId24" Type="http://schemas.openxmlformats.org/officeDocument/2006/relationships/hyperlink" Target="https://ref.ly/Rom3:13" TargetMode="External"/><Relationship Id="rId25" Type="http://schemas.openxmlformats.org/officeDocument/2006/relationships/image" Target="media/image1.jpg"/><Relationship Id="rId26" Type="http://schemas.openxmlformats.org/officeDocument/2006/relationships/hyperlink" Target="#FAUNA:4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