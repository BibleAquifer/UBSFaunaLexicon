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标题：鹌鹑（quail）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3.19</w:t>
      </w:r>
      <w:r>
        <w:rPr>
          <w:lang w:val="zh_CN" w:bidi="zh_CN"/>
        </w:rPr>
        <w:t xml:space="preserve"> 标题：鹌鹑（quail）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来：שְׂלָו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(音译：selav)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16:13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105:40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希：ὀρτυγομήτρα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(音译：ortugomētra)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WIS 16:2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WIS 19:12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拉：coturnix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2ES 1:15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鹌鹑 (Graham light (Pixabay))</w:t>
      </w:r>
      <w:r>
        <w:rPr>
          <w:lang w:val="zh_CN" w:bidi="zh_CN"/>
        </w:rPr>
        <w:t>各圣经译本和解经家一致同意这个词是指西鹌鹑（学名</w:t>
      </w:r>
      <w:r>
        <w:rPr>
          <w:i/>
          <w:lang w:val="zh_CN" w:bidi="zh_CN"/>
        </w:rPr>
        <w:t>Coturnix coturnix</w:t>
      </w:r>
      <w:r>
        <w:rPr>
          <w:lang w:val="zh_CN" w:bidi="zh_CN"/>
        </w:rPr>
        <w:t xml:space="preserve"> ）。几百年以来，这种鸟在埃及有数百万只，一直到20世纪初期都是这样。人们用网大量捕捉这种鸟，在阳光下晒干并出口。埃及鹌鹑的迁徙路线相当固定，穿过埃及东部到西奈半岛，然后向南进入苏丹。其他从南欧迁徙到非洲的鹌鹑也穿过西奈。在这些迁徙的过程中，鸟儿会在距离地面只有几英尺的空中飞行，此时就被人用网捕获。</w:t>
      </w:r>
    </w:p>
    <w:p>
      <w:r>
        <w:drawing>
          <wp:inline xmlns:a="http://schemas.openxmlformats.org/drawingml/2006/main" xmlns:pic="http://schemas.openxmlformats.org/drawingml/2006/picture">
            <wp:extent cx="1463040" cy="1170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17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鹌鹑和幼鸟 (© John Robert McPherson (Wikimedia Commons))</w:t>
      </w:r>
      <w:r>
        <w:rPr>
          <w:lang w:val="zh_CN" w:bidi="zh_CN"/>
        </w:rPr>
        <w:t>西鹌鹑是一种棕色的小鸟，身上有白色条纹，是最小的猎鸟。外形看起来像一只迷你鹧鸪，喙下面有一个白色小斑点，眼睛上方有一条白色条纹，绕着脖子还有一条白色条纹。雄性在胸部有一块栗色斑，上方有一条黑色的胸纹。</w:t>
      </w:r>
    </w:p>
    <w:p>
      <w:r>
        <w:drawing>
          <wp:inline xmlns:a="http://schemas.openxmlformats.org/drawingml/2006/main" xmlns:pic="http://schemas.openxmlformats.org/drawingml/2006/picture">
            <wp:extent cx="1463040" cy="7463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46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在以色列人出埃及之后的旷野漂流期间，仁慈的上帝赐下鹌鹑给他们作食物。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西鹌鹑遍布非洲、南欧、东南欧和中东。后来，在横贯亚洲大陆到日本的不连续地带中也发现有它们的存在。其他非常相似的物种，花脸鹌鹑（学名</w:t>
      </w:r>
      <w:r>
        <w:rPr>
          <w:i/>
          <w:lang w:val="zh_CN" w:bidi="zh_CN"/>
        </w:rPr>
        <w:t>Coturnix delegorguei</w:t>
      </w:r>
      <w:r>
        <w:rPr>
          <w:lang w:val="zh_CN" w:bidi="zh_CN"/>
        </w:rPr>
        <w:t xml:space="preserve"> ）和中国鹌鹑（又称"蓝胸鹑"；学名</w:t>
      </w:r>
      <w:r>
        <w:rPr>
          <w:i/>
          <w:lang w:val="zh_CN" w:bidi="zh_CN"/>
        </w:rPr>
        <w:t>Coturnix chinensis</w:t>
      </w:r>
      <w:r>
        <w:rPr>
          <w:lang w:val="zh_CN" w:bidi="zh_CN"/>
        </w:rPr>
        <w:t xml:space="preserve"> ），在非洲和亚洲同样很常见。蓝胸鹑在澳大利亚也有，被称为王鹌鹑。在北美洲，加州鹌鹑（又称"珠颈斑鹑"）广为人知。在其他不知道真正鹌鹑的地区，可以使用"小鹧鸪"之类的短语来表示这种鸟。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中经文的字面意思是"离地面约有二肘"，应该解作"它们在距离地面约一米的高度飞行。"下一节经文应该解作"他们把鹌鹑铺开放在地上"，意即在阳光下晒干。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6:13" TargetMode="External"/><Relationship Id="rId15" Type="http://schemas.openxmlformats.org/officeDocument/2006/relationships/hyperlink" Target="https://ref.ly/Num11:31" TargetMode="External"/><Relationship Id="rId16" Type="http://schemas.openxmlformats.org/officeDocument/2006/relationships/hyperlink" Target="https://ref.ly/Num11:32" TargetMode="External"/><Relationship Id="rId17" Type="http://schemas.openxmlformats.org/officeDocument/2006/relationships/hyperlink" Target="https://ref.ly/Ps105:40" TargetMode="External"/><Relationship Id="rId18" Type="http://schemas.openxmlformats.org/officeDocument/2006/relationships/hyperlink" Target="https://ref.ly/Wis16:2" TargetMode="External"/><Relationship Id="rId19" Type="http://schemas.openxmlformats.org/officeDocument/2006/relationships/hyperlink" Target="https://ref.ly/Wis19:12" TargetMode="External"/><Relationship Id="rId20" Type="http://schemas.openxmlformats.org/officeDocument/2006/relationships/hyperlink" Target="https://ref.ly/2Esd1:15" TargetMode="External"/><Relationship Id="rId21" Type="http://schemas.openxmlformats.org/officeDocument/2006/relationships/image" Target="media/image1.jpg"/><Relationship Id="rId22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