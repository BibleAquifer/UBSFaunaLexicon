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标题：象（elephant）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2.14</w:t>
      </w:r>
      <w:r>
        <w:rPr>
          <w:lang w:val="zh_CN" w:bidi="zh_CN"/>
        </w:rPr>
        <w:t xml:space="preserve"> 标题：象（elephant）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希：ἐλέφας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(音译：elephas)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1MA 1:17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1MA 3:34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1MA 6:30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1MA 6:34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1MA 6:35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1MA 6:46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1MA 8:6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2MA 11:4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2MA 13:2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2MA 13:15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2MA 14:12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3MA 5:1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3MA 5:2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3MA 5:10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3MA 5:20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3MA 5:38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3MA 5:48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希：ἐλεφαντάρχης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(音译：elephantarchēs)</w:t>
      </w:r>
      <w:hyperlink r:id="rId31">
        <w:r>
          <w:rPr>
            <w:lang w:val="zh_CN" w:bidi="zh_CN"/>
          </w:rPr>
          <w:rPr>
            <w:color w:val="0000EE"/>
            <w:u w:val="single"/>
          </w:rPr>
          <w:t>3MA 5:4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3MA 5:45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希：θηρίον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(音译：thērion)</w:t>
      </w:r>
      <w:hyperlink r:id="rId33">
        <w:r>
          <w:rPr>
            <w:lang w:val="zh_CN" w:bidi="zh_CN"/>
          </w:rPr>
          <w:rPr>
            <w:color w:val="0000EE"/>
            <w:u w:val="single"/>
          </w:rPr>
          <w:t>1MA 11:56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2MA 15:20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2MA 15:21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来：שֵׁן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(音译：‎shēn)</w:t>
      </w:r>
      <w:hyperlink r:id="rId36">
        <w:r>
          <w:rPr>
            <w:lang w:val="zh_CN" w:bidi="zh_CN"/>
          </w:rPr>
          <w:rPr>
            <w:color w:val="0000EE"/>
            <w:u w:val="single"/>
          </w:rPr>
          <w:t>1KI 10:18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2CH 9:17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PSA 45:9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SNG 5:14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SNG 7:5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EZK 27:6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EZK 27:15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AMO 3:15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AMO 6:4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来：שֶׁנְהַבִּים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(音译：shenhabbîm‎)</w:t>
      </w:r>
      <w:hyperlink r:id="rId46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印度象 (© Jayanand Govindaraj (Wikimedia Commons))</w:t>
      </w:r>
      <w:r>
        <w:rPr>
          <w:lang w:val="zh_CN" w:bidi="zh_CN"/>
        </w:rPr>
        <w:t>在基督信仰经典中，首次明确提及"象"是在希腊文的《次经•马加比传上》（《思》《玛加伯上》），然而早在所罗门时期就提到过象牙（原文直译"牙"）。在那个时期，象牙贸易的路线已经建立起来，从苏丹沿尼罗河而下，然后从现今非洲红海海岸的吉布提开始海运，一直到现今亚喀巴湾的埃拉特。一部分提到象牙的经文可能指的是河马的牙齿，然而</w:t>
      </w:r>
      <w:hyperlink r:id="rId46">
        <w:r>
          <w:rPr>
            <w:lang w:val="zh_CN" w:bidi="zh_CN"/>
          </w:rPr>
          <w:rPr>
            <w:color w:val="0000EE"/>
            <w:u w:val="single"/>
          </w:rPr>
          <w:t>1KI 10:22</w:t>
        </w:r>
      </w:hyperlink>
      <w:r>
        <w:rPr>
          <w:lang w:val="zh_CN" w:bidi="zh_CN"/>
        </w:rPr>
        <w:t xml:space="preserve"> 和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2CH 9:21</w:t>
        </w:r>
      </w:hyperlink>
      <w:r>
        <w:rPr>
          <w:lang w:val="zh_CN" w:bidi="zh_CN"/>
        </w:rPr>
        <w:t xml:space="preserve"> 这两处经文明确指出是象牙（原文直译"象的牙齿"）。在巴勒斯坦，考古人员发掘出了早至主前2300年左右的象牙饰品，因此很可能在所罗门之前很久，象牙就已经为人所知了。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早在主前第二个千年之前，人们就将印度象（</w:t>
      </w:r>
      <w:r>
        <w:rPr>
          <w:i/>
          <w:lang w:val="zh_CN" w:bidi="zh_CN"/>
        </w:rPr>
        <w:t>Elephas maximus</w:t>
      </w:r>
      <w:r>
        <w:rPr>
          <w:lang w:val="zh_CN" w:bidi="zh_CN"/>
        </w:rPr>
        <w:t xml:space="preserve"> ）驯化，并且加以训练，用于作战。在主前4世纪，亚历山大大帝将他的帝国扩张至印度，俘获了战象，而且并入他的军队。用象作战的策略随后传入了中东。有人在叙利亚和美索不达米亚发现了与印度象同种的、体型较小的象。到主前3世纪，印度本土的象才被引入埃及。据说，多利买二世拥有96头象，4头象搭配一辆战车。在同一世纪的晚些时候，多利买四世战胜叙利亚的塞琉古王安条克三世，俘获了叙利亚人的象。然而，塞琉古诸王继续使用战象；接续安条克三世作王的伊皮法尼就是用战象进攻埃及的。之后，伊皮法尼和他儿子还使用战象与犹太人对战。《次经•马加比传上》（《思》《玛加伯上》）记载，除了印度驭手之外，每一头战象上还坐着32名士兵。战象走在1,000名叙利亚士兵和500名骑兵前头，率先投入战斗。马加比家族的一个兄弟设法冲到最大的那头象的肚子底下，一剑刺入，但却在象倒毙之际被象压死了。后来，很可能是因为印度象难以捕获，有人将非洲象（</w:t>
      </w:r>
      <w:r>
        <w:rPr>
          <w:i/>
          <w:lang w:val="zh_CN" w:bidi="zh_CN"/>
        </w:rPr>
        <w:t>Loxodonta africana</w:t>
      </w:r>
      <w:r>
        <w:rPr>
          <w:lang w:val="zh_CN" w:bidi="zh_CN"/>
        </w:rPr>
        <w:t xml:space="preserve"> ）驯化用于作战。有些古代钱币显示，罗马皇帝哈德良在翻越阿尔卑斯山时使用的象就是非洲象，很可能是从北非引进罗马的。另参</w:t>
      </w:r>
      <w:hyperlink r:id="rId49">
        <w:r>
          <w:rPr>
            <w:lang w:val="zh_CN" w:bidi="zh_CN"/>
          </w:rPr>
          <w:rPr>
            <w:color w:val="0000EE"/>
            <w:u w:val="single"/>
          </w:rPr>
          <w:t>7.1 贝希摩斯 (behemoth)</w:t>
        </w:r>
      </w:hyperlink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Elephas</w:t>
      </w:r>
      <w:r>
        <w:rPr>
          <w:lang w:val="zh_CN" w:bidi="zh_CN"/>
        </w:rPr>
        <w:t xml:space="preserve"> 是次经中表示"象"的最常用的词；然而</w:t>
      </w:r>
      <w:hyperlink r:id="rId24">
        <w:r>
          <w:rPr>
            <w:lang w:val="zh_CN" w:bidi="zh_CN"/>
          </w:rPr>
          <w:rPr>
            <w:color w:val="0000EE"/>
            <w:u w:val="single"/>
          </w:rPr>
          <w:t>2MA 14:12</w:t>
        </w:r>
      </w:hyperlink>
      <w:r>
        <w:rPr>
          <w:lang w:val="zh_CN" w:bidi="zh_CN"/>
        </w:rPr>
        <w:t xml:space="preserve"> 和</w:t>
      </w:r>
      <w:hyperlink r:id="rId31">
        <w:r>
          <w:rPr>
            <w:lang w:val="zh_CN" w:bidi="zh_CN"/>
          </w:rPr>
          <w:rPr>
            <w:color w:val="0000EE"/>
            <w:u w:val="single"/>
          </w:rPr>
          <w:t>3MA 5:4</w:t>
        </w:r>
      </w:hyperlink>
      <w:r>
        <w:rPr>
          <w:lang w:val="zh_CN" w:bidi="zh_CN"/>
        </w:rPr>
        <w:t xml:space="preserve">;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3MA 5:45</w:t>
        </w:r>
      </w:hyperlink>
      <w:r>
        <w:rPr>
          <w:lang w:val="zh_CN" w:bidi="zh_CN"/>
        </w:rPr>
        <w:t xml:space="preserve"> 采用</w:t>
      </w:r>
      <w:r>
        <w:rPr>
          <w:i/>
          <w:lang w:val="zh_CN" w:bidi="zh_CN"/>
        </w:rPr>
        <w:t>elephantarchēs</w:t>
      </w:r>
      <w:r>
        <w:rPr>
          <w:lang w:val="zh_CN" w:bidi="zh_CN"/>
        </w:rPr>
        <w:t xml:space="preserve"> ，这个词的意思是"战象分队的指挥官"；</w:t>
      </w:r>
      <w:hyperlink r:id="rId34">
        <w:r>
          <w:rPr>
            <w:lang w:val="zh_CN" w:bidi="zh_CN"/>
          </w:rPr>
          <w:rPr>
            <w:color w:val="0000EE"/>
            <w:u w:val="single"/>
          </w:rPr>
          <w:t>2MA 15:20</w:t>
        </w:r>
      </w:hyperlink>
      <w:r>
        <w:rPr>
          <w:lang w:val="zh_CN" w:bidi="zh_CN"/>
        </w:rPr>
        <w:t xml:space="preserve">;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2MA 15:21</w:t>
        </w:r>
      </w:hyperlink>
      <w:r>
        <w:rPr>
          <w:lang w:val="zh_CN" w:bidi="zh_CN"/>
        </w:rPr>
        <w:t xml:space="preserve"> 还出现了</w:t>
      </w:r>
      <w:r>
        <w:rPr>
          <w:i/>
          <w:lang w:val="zh_CN" w:bidi="zh_CN"/>
        </w:rPr>
        <w:t>thērion</w:t>
      </w:r>
      <w:r>
        <w:rPr>
          <w:lang w:val="zh_CN" w:bidi="zh_CN"/>
        </w:rPr>
        <w:t xml:space="preserve"> 一词，意为"巨兽"。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非洲象 (Pixabay)</w:t>
      </w:r>
      <w:r>
        <w:rPr>
          <w:lang w:val="zh_CN" w:bidi="zh_CN"/>
        </w:rPr>
        <w:t>象是世界上最大的陆地动物。印度雄象高约3米（10英尺），体重近4,000公斤（8,800磅）。非洲象比印度象高出约0.5米（20英寸），体重达到6,000公斤（13,200磅）。象鼻基本上是一个拉长了的鼻子，但是肌肉发达，具备非常有用的功能。象鼻不仅能用来闻味道，还能将树枝拉下来吃，摘取灌木丛中的浆果，吸水喷进嘴里或洒在身上，甚至可以当作武器。雄象的鼻子两侧长着长长的象牙，经常超过2米（6英尺），可以用来挖出树根、剥下树皮和举起原木。象牙是由象牙质构成的。象的耳朵硕大，可以给自己扇风。</w:t>
      </w:r>
    </w:p>
    <w:p>
      <w:r>
        <w:drawing>
          <wp:inline xmlns:a="http://schemas.openxmlformats.org/drawingml/2006/main" xmlns:pic="http://schemas.openxmlformats.org/drawingml/2006/picture">
            <wp:extent cx="1463040" cy="974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象的身体为深灰色，不长毛，全身看起来光秃秃的样子，但事实上却布满了刚毛。象的主食是植物，比如树叶、树根、嫩枝、树皮和果实等。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象是世界上体型最大且最强壮的陆上动物。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大多数非洲、中东和亚洲语言都有指称象的词语，许多国际语言的词语都源于希腊文词根</w:t>
      </w:r>
      <w:r>
        <w:rPr>
          <w:i/>
          <w:lang w:val="zh_CN" w:bidi="zh_CN"/>
        </w:rPr>
        <w:t>elephas</w:t>
      </w:r>
      <w:r>
        <w:rPr>
          <w:lang w:val="zh_CN" w:bidi="zh_CN"/>
        </w:rPr>
        <w:t xml:space="preserve"> 。在没有象的地方，如果人们知道与象有亲缘关系的古代猛犸的化石，也可以用这个词来翻译现今的象。在大多数其他地方，可以从该地区的主要语言中借用一个词。如果这种语言是英文、西班牙文、法文、葡萄牙文、德文或荷兰文，表示大象的词就会类似于</w:t>
      </w:r>
      <w:r>
        <w:rPr>
          <w:i/>
          <w:lang w:val="zh_CN" w:bidi="zh_CN"/>
        </w:rPr>
        <w:t>elephant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elefant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elefantos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olifant</w:t>
      </w:r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Macc1:17" TargetMode="External"/><Relationship Id="rId15" Type="http://schemas.openxmlformats.org/officeDocument/2006/relationships/hyperlink" Target="https://ref.ly/1Macc3:34" TargetMode="External"/><Relationship Id="rId16" Type="http://schemas.openxmlformats.org/officeDocument/2006/relationships/hyperlink" Target="https://ref.ly/1Macc6:30" TargetMode="External"/><Relationship Id="rId17" Type="http://schemas.openxmlformats.org/officeDocument/2006/relationships/hyperlink" Target="https://ref.ly/1Macc6:34" TargetMode="External"/><Relationship Id="rId18" Type="http://schemas.openxmlformats.org/officeDocument/2006/relationships/hyperlink" Target="https://ref.ly/1Macc6:35" TargetMode="External"/><Relationship Id="rId19" Type="http://schemas.openxmlformats.org/officeDocument/2006/relationships/hyperlink" Target="https://ref.ly/1Macc6:46" TargetMode="External"/><Relationship Id="rId20" Type="http://schemas.openxmlformats.org/officeDocument/2006/relationships/hyperlink" Target="https://ref.ly/1Macc8:6" TargetMode="External"/><Relationship Id="rId21" Type="http://schemas.openxmlformats.org/officeDocument/2006/relationships/hyperlink" Target="https://ref.ly/2Macc11:4" TargetMode="External"/><Relationship Id="rId22" Type="http://schemas.openxmlformats.org/officeDocument/2006/relationships/hyperlink" Target="https://ref.ly/2Macc13:2" TargetMode="External"/><Relationship Id="rId23" Type="http://schemas.openxmlformats.org/officeDocument/2006/relationships/hyperlink" Target="https://ref.ly/2Macc13:15" TargetMode="External"/><Relationship Id="rId24" Type="http://schemas.openxmlformats.org/officeDocument/2006/relationships/hyperlink" Target="https://ref.ly/2Macc14:12" TargetMode="External"/><Relationship Id="rId25" Type="http://schemas.openxmlformats.org/officeDocument/2006/relationships/hyperlink" Target="https://ref.ly/3Macc5:1" TargetMode="External"/><Relationship Id="rId26" Type="http://schemas.openxmlformats.org/officeDocument/2006/relationships/hyperlink" Target="https://ref.ly/3Macc5:2" TargetMode="External"/><Relationship Id="rId27" Type="http://schemas.openxmlformats.org/officeDocument/2006/relationships/hyperlink" Target="https://ref.ly/3Macc5:10" TargetMode="External"/><Relationship Id="rId28" Type="http://schemas.openxmlformats.org/officeDocument/2006/relationships/hyperlink" Target="https://ref.ly/3Macc5:20" TargetMode="External"/><Relationship Id="rId29" Type="http://schemas.openxmlformats.org/officeDocument/2006/relationships/hyperlink" Target="https://ref.ly/3Macc5:38" TargetMode="External"/><Relationship Id="rId30" Type="http://schemas.openxmlformats.org/officeDocument/2006/relationships/hyperlink" Target="https://ref.ly/3Macc5:48" TargetMode="External"/><Relationship Id="rId31" Type="http://schemas.openxmlformats.org/officeDocument/2006/relationships/hyperlink" Target="https://ref.ly/3Macc5:4" TargetMode="External"/><Relationship Id="rId32" Type="http://schemas.openxmlformats.org/officeDocument/2006/relationships/hyperlink" Target="https://ref.ly/3Macc5:45" TargetMode="External"/><Relationship Id="rId33" Type="http://schemas.openxmlformats.org/officeDocument/2006/relationships/hyperlink" Target="https://ref.ly/1Macc11:56" TargetMode="External"/><Relationship Id="rId34" Type="http://schemas.openxmlformats.org/officeDocument/2006/relationships/hyperlink" Target="https://ref.ly/2Macc15:20" TargetMode="External"/><Relationship Id="rId35" Type="http://schemas.openxmlformats.org/officeDocument/2006/relationships/hyperlink" Target="https://ref.ly/2Macc15:21" TargetMode="External"/><Relationship Id="rId36" Type="http://schemas.openxmlformats.org/officeDocument/2006/relationships/hyperlink" Target="https://ref.ly/1Kgs10:18" TargetMode="External"/><Relationship Id="rId37" Type="http://schemas.openxmlformats.org/officeDocument/2006/relationships/hyperlink" Target="https://ref.ly/1Kgs22:39" TargetMode="External"/><Relationship Id="rId38" Type="http://schemas.openxmlformats.org/officeDocument/2006/relationships/hyperlink" Target="https://ref.ly/2Chr9:17" TargetMode="External"/><Relationship Id="rId39" Type="http://schemas.openxmlformats.org/officeDocument/2006/relationships/hyperlink" Target="https://ref.ly/Ps45:9" TargetMode="External"/><Relationship Id="rId40" Type="http://schemas.openxmlformats.org/officeDocument/2006/relationships/hyperlink" Target="https://ref.ly/Song5:14" TargetMode="External"/><Relationship Id="rId41" Type="http://schemas.openxmlformats.org/officeDocument/2006/relationships/hyperlink" Target="https://ref.ly/Song7:5" TargetMode="External"/><Relationship Id="rId42" Type="http://schemas.openxmlformats.org/officeDocument/2006/relationships/hyperlink" Target="https://ref.ly/Ezek27:6" TargetMode="External"/><Relationship Id="rId43" Type="http://schemas.openxmlformats.org/officeDocument/2006/relationships/hyperlink" Target="https://ref.ly/Ezek27:15" TargetMode="External"/><Relationship Id="rId44" Type="http://schemas.openxmlformats.org/officeDocument/2006/relationships/hyperlink" Target="https://ref.ly/Amos3:15" TargetMode="External"/><Relationship Id="rId45" Type="http://schemas.openxmlformats.org/officeDocument/2006/relationships/hyperlink" Target="https://ref.ly/Amos6:4" TargetMode="External"/><Relationship Id="rId46" Type="http://schemas.openxmlformats.org/officeDocument/2006/relationships/hyperlink" Target="https://ref.ly/1Kgs10:22" TargetMode="External"/><Relationship Id="rId47" Type="http://schemas.openxmlformats.org/officeDocument/2006/relationships/hyperlink" Target="https://ref.ly/2Chr9:21" TargetMode="External"/><Relationship Id="rId48" Type="http://schemas.openxmlformats.org/officeDocument/2006/relationships/image" Target="media/image1.jpg"/><Relationship Id="rId49" Type="http://schemas.openxmlformats.org/officeDocument/2006/relationships/hyperlink" Target="#FAUNA:7.1" TargetMode="External"/><Relationship Id="rId50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