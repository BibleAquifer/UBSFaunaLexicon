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标题：凤螺（onycha）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5.3</w:t>
      </w:r>
      <w:r>
        <w:rPr>
          <w:lang w:val="zh_CN" w:bidi="zh_CN"/>
        </w:rPr>
        <w:t xml:space="preserve"> 标题：凤螺（onycha）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来：שְׁחֵלֶת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(音译：shechelet)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这个希伯来文词语是指制香所用的香料混合物中的一种原料。学者普遍相信，这种成分来自于凤螺属（学名</w:t>
      </w:r>
      <w:r>
        <w:rPr>
          <w:i/>
          <w:lang w:val="zh_CN" w:bidi="zh_CN"/>
        </w:rPr>
        <w:t>Strombus</w:t>
      </w:r>
      <w:r>
        <w:rPr>
          <w:lang w:val="zh_CN" w:bidi="zh_CN"/>
        </w:rPr>
        <w:t xml:space="preserve"> ）软件动物，是其足上一种类似指甲的覆盖物；软件动物意指海洋中的无骨生物。然而，也有学者认为这个词是指一种花。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这种凤螺属软件动物是一种形似蜗牛的海洋生物，生活在通常呈螺旋结构的壳体内，有两只眼睛，分别位于两个眼柄的末端。这种软件动物身体的一部分从壳体中伸出来，附着在岩石或其他平坦的表面上，这个部位称为足，是软件动物用来移动的部位。足上有指甲或板状的覆盖物，称为厣（壳盖）；当软件动物缩回到壳体中，壳盖就像盖子一样封住壳口。一般认为，希伯来文</w:t>
      </w:r>
      <w:r>
        <w:rPr>
          <w:i/>
          <w:lang w:val="zh_CN" w:bidi="zh_CN"/>
        </w:rPr>
        <w:t>shechelet</w:t>
      </w:r>
      <w:r>
        <w:rPr>
          <w:lang w:val="zh_CN" w:bidi="zh_CN"/>
        </w:rPr>
        <w:t xml:space="preserve"> 指的就是这个壳盖。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只有在那些非常了解海洋生物的民族所说的语言中，才能找到这个希伯来文词语的对等词。对于其他语言，可能最好采用</w:t>
      </w:r>
      <w:r>
        <w:rPr>
          <w:lang w:val="zh_CN" w:bidi="zh_CN"/>
        </w:rPr>
        <w:t>NEB</w:t>
      </w:r>
      <w:r>
        <w:rPr>
          <w:lang w:val="zh_CN" w:bidi="zh_CN"/>
        </w:rPr>
        <w:t xml:space="preserve"> 的解决方案，将其译成"芳香贝壳"或"有香味的贝壳"。另一种选择是使用希伯来文</w:t>
      </w:r>
      <w:r>
        <w:rPr>
          <w:i/>
          <w:lang w:val="zh_CN" w:bidi="zh_CN"/>
        </w:rPr>
        <w:t>shechelet</w:t>
      </w:r>
      <w:r>
        <w:rPr>
          <w:lang w:val="zh_CN" w:bidi="zh_CN"/>
        </w:rPr>
        <w:t xml:space="preserve"> 或希腊文</w:t>
      </w:r>
      <w:r>
        <w:rPr>
          <w:i/>
          <w:lang w:val="zh_CN" w:bidi="zh_CN"/>
        </w:rPr>
        <w:t>onycha</w:t>
      </w:r>
      <w:r>
        <w:rPr>
          <w:lang w:val="zh_CN" w:bidi="zh_CN"/>
        </w:rPr>
        <w:t xml:space="preserve"> 的音译，然后在术语简释中解释这个名词。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30: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