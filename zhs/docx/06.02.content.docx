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标题：蜜蜂（bee）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6.2</w:t>
      </w:r>
      <w:r>
        <w:rPr>
          <w:lang w:val="zh_CN" w:bidi="zh_CN"/>
        </w:rPr>
        <w:t xml:space="preserve"> 标题：蜜蜂（bee）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来：דְּבוֹרָה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(音译：devorah)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DEU 1:44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JDG 14:8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PSA 118:12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ISA 7:18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希：μέλισσα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(音译：melissa)</w:t>
      </w:r>
      <w:hyperlink r:id="rId18">
        <w:r>
          <w:rPr>
            <w:lang w:val="zh_CN" w:bidi="zh_CN"/>
          </w:rPr>
          <w:rPr>
            <w:color w:val="0000EE"/>
            <w:u w:val="single"/>
          </w:rPr>
          <w:t>SIR 11:3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蜜蜂 (Pixabay)</w:t>
      </w:r>
      <w:r>
        <w:rPr>
          <w:lang w:val="zh_CN" w:bidi="zh_CN"/>
        </w:rPr>
        <w:t>圣经时期，在以色列地生存的蜜蜂显然非常凶悍，因为大多数提到蜜蜂的经文都描述它们成群地移动，并且会攻击人。现今在蜂场饲养的蜜蜂都是通过特别挑选蜂王进行繁殖的，已经相当驯服，但是以前的蜜蜂很可能要凶猛得多。大多数圣经经文都是指"野蜂"，即天然蜂窝中的蜜蜂，而不是指养在人造蜂箱中的蜜蜂。然而，当时的以色列可能也有饲养蜜蜂的蜂场，因为在很早的时候，埃及、希腊和罗马等地的人就经常养蜂。</w:t>
      </w:r>
    </w:p>
    <w:p>
      <w:r>
        <w:drawing>
          <wp:inline xmlns:a="http://schemas.openxmlformats.org/drawingml/2006/main" xmlns:pic="http://schemas.openxmlformats.org/drawingml/2006/picture">
            <wp:extent cx="6096000" cy="4067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devash</w:t>
      </w:r>
      <w:r>
        <w:rPr>
          <w:lang w:val="zh_CN" w:bidi="zh_CN"/>
        </w:rPr>
        <w:t xml:space="preserve"> 指蜂蜜，也指从无花果、枣椰、葡萄或某些种类的棕榈树提取出来的糖浆。"流奶与蜜之地"这个短语指的是一片肥沃的土地，因此有丰富的牧草、水果、谷物，以及可供蜜蜂酿蜜的花。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蜜蜂 (Annette Meyer (Pixabay))</w:t>
      </w:r>
      <w:r>
        <w:rPr>
          <w:lang w:val="zh_CN" w:bidi="zh_CN"/>
        </w:rPr>
        <w:t>蜜蜂是一种会飞的昆虫，采集各种花蜜，然后将其转化为蜂蜜。蜜蜂群聚生活，每个蜂群通常有几千只蜜蜂，在空心原木、岩石缝隙、地底下的洞穴、白蚁弃置的蚁穴，或者其他地方筑窝。在蜂窝里面，蜜蜂用蜂蜡建造蜂巢。蜂巢中有很多小房间（蜂房），蜂王在最靠近蜂窝中心的蜂房产卵，幼蜂便在蜂房里长大，蜂蜜则储存在较靠外边的蜂房。蜜蜂会螫人，当它们感到自己的蜂窝受到威胁时就会采取行动。当一只蜜蜂螫刺后，发出的气味会使蜂窝中其他的蜜蜂也变得有攻击性。</w:t>
      </w:r>
    </w:p>
    <w:p>
      <w:r>
        <w:drawing>
          <wp:inline xmlns:a="http://schemas.openxmlformats.org/drawingml/2006/main" xmlns:pic="http://schemas.openxmlformats.org/drawingml/2006/picture">
            <wp:extent cx="1463040" cy="1147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14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由于全世界都有蜜蜂，因此翻译时通常没有什么问题。在翻译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JDG 14:8</w:t>
        </w:r>
      </w:hyperlink>
      <w:r>
        <w:rPr>
          <w:lang w:val="zh_CN" w:bidi="zh_CN"/>
        </w:rPr>
        <w:t xml:space="preserve"> 时，如果目标语言没有表示"蜂"的统称，那么可以使用表示"蜜蜂"的特定名称，或是能酿造可食用蜂蜜的蜂类名称。但在圣经其他所有提到蜂的地方，都应该使用群聚飞行，并且会螫刺入侵者的蜂类名称。</w:t>
      </w:r>
    </w:p>
    <w:p>
      <w:pPr/>
      <w:r>
        <w:rPr>
          <w:lang w:val="zh_CN" w:bidi="zh_CN"/>
        </w:rPr>
      </w:r>
      <w:r>
        <w:rPr>
          <w:lang w:val="zh_CN" w:bidi="zh_CN"/>
        </w:rPr>
        <w:t>备注：</w:t>
      </w:r>
      <w:r>
        <w:rPr>
          <w:lang w:val="zh_CN" w:bidi="zh_CN"/>
        </w:rPr>
        <w:t>NEB</w:t>
      </w:r>
      <w:r>
        <w:rPr>
          <w:lang w:val="zh_CN" w:bidi="zh_CN"/>
        </w:rPr>
        <w:t xml:space="preserve"> 英文意为"他们包围我，就像蜜蜂围着蜜一样"，这肯定是错误的。这里的意思不是蜜蜂围绕着蜜，而是蜜蜂群集，准备攻击。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:44" TargetMode="External"/><Relationship Id="rId15" Type="http://schemas.openxmlformats.org/officeDocument/2006/relationships/hyperlink" Target="https://ref.ly/Judg14:8" TargetMode="External"/><Relationship Id="rId16" Type="http://schemas.openxmlformats.org/officeDocument/2006/relationships/hyperlink" Target="https://ref.ly/Ps118:12" TargetMode="External"/><Relationship Id="rId17" Type="http://schemas.openxmlformats.org/officeDocument/2006/relationships/hyperlink" Target="https://ref.ly/Isa7:18" TargetMode="External"/><Relationship Id="rId18" Type="http://schemas.openxmlformats.org/officeDocument/2006/relationships/hyperlink" Target="https://ref.ly/Sir11:3" TargetMode="External"/><Relationship Id="rId19" Type="http://schemas.openxmlformats.org/officeDocument/2006/relationships/image" Target="media/image1.jpg"/><Relationship Id="rId20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